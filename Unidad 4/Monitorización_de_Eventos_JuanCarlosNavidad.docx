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CF4FE"/>
  <w:body>
    <w:p w14:paraId="4A2E57AD" w14:textId="2CE5D2A3" w:rsidR="00D077E9" w:rsidRDefault="00B01C79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0838EE70" wp14:editId="1BFC1EBC">
            <wp:simplePos x="0" y="0"/>
            <wp:positionH relativeFrom="margin">
              <wp:posOffset>-8147685</wp:posOffset>
            </wp:positionH>
            <wp:positionV relativeFrom="paragraph">
              <wp:posOffset>-762000</wp:posOffset>
            </wp:positionV>
            <wp:extent cx="18795820" cy="11276330"/>
            <wp:effectExtent l="57150" t="0" r="64135" b="115570"/>
            <wp:wrapNone/>
            <wp:docPr id="9" name="Imagen 9" descr="Fondos de pantalla de Windows 10 - FondosM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s de pantalla de Windows 10 - FondosMi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905" cy="112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lumMod val="10000"/>
                          <a:lumOff val="90000"/>
                        </a:schemeClr>
                      </a:outerShdw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39F3C6B6" w:rsidR="00D077E9" w:rsidRDefault="00D077E9" w:rsidP="00AB02A7">
            <w:pPr>
              <w:rPr>
                <w:noProof/>
              </w:rPr>
            </w:pPr>
          </w:p>
          <w:p w14:paraId="19779501" w14:textId="3398BBEF" w:rsidR="00D077E9" w:rsidRDefault="00DE388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109145AA" wp14:editId="7FA5A3B5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808355</wp:posOffset>
                      </wp:positionV>
                      <wp:extent cx="3352800" cy="1501140"/>
                      <wp:effectExtent l="0" t="0" r="0" b="381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2800" cy="15011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12BB83F1" w:rsidR="00D077E9" w:rsidRPr="003C545B" w:rsidRDefault="00DE3887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2681F0"/>
                                      <w:sz w:val="56"/>
                                      <w:szCs w:val="56"/>
                                      <w:lang w:bidi="es-ES"/>
                                    </w:rPr>
                                    <w:t>ADMINISTRACIÓN DE USUARIOS Y GRUPOS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7.8pt;margin-top:63.65pt;width:264pt;height:118.2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" filled="f" stroked="f" strokeweight=".5pt">
                      <v:textbox>
                        <w:txbxContent>
                          <w:p w14:paraId="6E4B0DF9" w14:textId="12BB83F1" w:rsidR="00D077E9" w:rsidRPr="003C545B" w:rsidRDefault="00DE3887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2681F0"/>
                                <w:sz w:val="56"/>
                                <w:szCs w:val="56"/>
                                <w:lang w:bidi="es-ES"/>
                              </w:rPr>
                              <w:t>ADMINISTRACIÓN DE USUARIOS Y GRUPOS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36219944" w:rsidR="00D077E9" w:rsidRDefault="00DE3887" w:rsidP="00AB02A7">
            <w:pPr>
              <w:rPr>
                <w:noProof/>
              </w:rPr>
            </w:pPr>
            <w:r w:rsidRPr="00370673"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463196D0" wp14:editId="34FB5B23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2153285</wp:posOffset>
                  </wp:positionV>
                  <wp:extent cx="2651760" cy="2667635"/>
                  <wp:effectExtent l="0" t="0" r="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31217187" wp14:editId="5187B292">
                      <wp:simplePos x="0" y="0"/>
                      <wp:positionH relativeFrom="column">
                        <wp:posOffset>194310</wp:posOffset>
                      </wp:positionH>
                      <wp:positionV relativeFrom="paragraph">
                        <wp:posOffset>1586230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7EB5962" id="Conector recto 5" o:spid="_x0000_s1026" alt="divisor de texto" style="position:absolute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3pt,124.9pt" to="124.8pt,1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" strokecolor="#2681f0" strokeweight="3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9271" behindDoc="0" locked="0" layoutInCell="1" allowOverlap="1" wp14:anchorId="611ADF7A" wp14:editId="1E8B2262">
                  <wp:simplePos x="0" y="0"/>
                  <wp:positionH relativeFrom="margin">
                    <wp:posOffset>1859280</wp:posOffset>
                  </wp:positionH>
                  <wp:positionV relativeFrom="paragraph">
                    <wp:posOffset>4051300</wp:posOffset>
                  </wp:positionV>
                  <wp:extent cx="1524000" cy="1524000"/>
                  <wp:effectExtent l="0" t="0" r="0" b="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588ADB1E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5718B82" wp14:editId="7517E2D7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33614C7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211B3F9F" w14:textId="589567B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2FB78E8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12CADC0" w14:textId="49161F22" w:rsidR="00D077E9" w:rsidRPr="00370673" w:rsidRDefault="00737DCB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sdt>
              <w:sdtPr>
                <w:rPr>
                  <w:rFonts w:ascii="Nirmala UI" w:hAnsi="Nirmala UI" w:cs="Nirmala UI"/>
                  <w:noProof/>
                  <w:color w:val="2665F0" w:themeColor="text2" w:themeTint="99"/>
                </w:rPr>
                <w:id w:val="-1740469667"/>
                <w:placeholder>
                  <w:docPart w:val="7E8C4E0E28AF4D02A8730B3155470821"/>
                </w:placeholder>
                <w15:appearance w15:val="hidden"/>
              </w:sdtPr>
              <w:sdtEndPr/>
              <w:sdtContent>
                <w:r w:rsidR="00370673" w:rsidRPr="00370673">
                  <w:rPr>
                    <w:rFonts w:ascii="Nirmala UI" w:hAnsi="Nirmala UI" w:cs="Nirmala UI"/>
                    <w:noProof/>
                    <w:color w:val="2665F0" w:themeColor="text2" w:themeTint="99"/>
                  </w:rPr>
                  <w:t>Sistemas Operativos en Red</w:t>
                </w:r>
              </w:sdtContent>
            </w:sdt>
          </w:p>
          <w:p w14:paraId="2A12433E" w14:textId="1E31B3FC" w:rsidR="00D077E9" w:rsidRPr="00370673" w:rsidRDefault="00370673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r w:rsidRPr="00370673">
              <w:rPr>
                <w:rFonts w:ascii="Nirmala UI" w:hAnsi="Nirmala UI" w:cs="Nirmala UI"/>
                <w:noProof/>
                <w:color w:val="2665F0" w:themeColor="text2" w:themeTint="99"/>
              </w:rPr>
              <w:t>Juan Carlos Navidad García</w:t>
            </w:r>
          </w:p>
          <w:p w14:paraId="19AA669C" w14:textId="1AF75163" w:rsidR="00D077E9" w:rsidRPr="00D86945" w:rsidRDefault="00DE3887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1BEC329D" wp14:editId="1FE11AF2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572135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4E243B7" id="Conector recto 32" o:spid="_x0000_s1026" alt="divisor de texto" style="position:absolute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4pt,45.05pt" to="123.9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" strokecolor="#2681f0" strokeweight="3pt"/>
                  </w:pict>
                </mc:Fallback>
              </mc:AlternateContent>
            </w:r>
          </w:p>
        </w:tc>
      </w:tr>
    </w:tbl>
    <w:p w14:paraId="293AAC8A" w14:textId="1CF9F3E5" w:rsidR="007740B7" w:rsidRPr="00362063" w:rsidRDefault="00DE3887" w:rsidP="00362063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63CF8FC" wp14:editId="1ACA26E5">
                <wp:simplePos x="0" y="0"/>
                <wp:positionH relativeFrom="column">
                  <wp:posOffset>60960</wp:posOffset>
                </wp:positionH>
                <wp:positionV relativeFrom="paragraph">
                  <wp:posOffset>7360285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73DE41F8" w:rsidR="00704F0E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SISTEMAS OPERATIVOS EN RED</w:t>
                            </w:r>
                          </w:p>
                          <w:p w14:paraId="3095BFCE" w14:textId="6E9B5CD1" w:rsidR="00F76A44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4.8pt;margin-top:579.55pt;width:247.2pt;height:49.2pt;z-index:2516582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" filled="f" stroked="f" strokeweight=".5pt">
                <v:textbox>
                  <w:txbxContent>
                    <w:p w14:paraId="477B20C9" w14:textId="73DE41F8" w:rsidR="00704F0E" w:rsidRPr="003C545B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</w:pPr>
                      <w:r w:rsidRPr="003C545B"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  <w:t>SISTEMAS OPERATIVOS EN RED</w:t>
                      </w:r>
                    </w:p>
                    <w:p w14:paraId="3095BFCE" w14:textId="6E9B5CD1" w:rsidR="00F76A44" w:rsidRPr="003C545B" w:rsidRDefault="00F76A44" w:rsidP="00704F0E">
                      <w:pPr>
                        <w:pStyle w:val="Ttulo"/>
                        <w:spacing w:after="0"/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</w:rPr>
                      </w:pPr>
                      <w:r w:rsidRPr="003C545B">
                        <w:rPr>
                          <w:rFonts w:ascii="Nirmala UI" w:hAnsi="Nirmala UI" w:cs="Nirmala UI"/>
                          <w:color w:val="2681F0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</v:shape>
            </w:pict>
          </mc:Fallback>
        </mc:AlternateContent>
      </w:r>
      <w:r w:rsidR="00F76A44">
        <w:rPr>
          <w:noProof/>
        </w:rPr>
        <w:drawing>
          <wp:anchor distT="0" distB="0" distL="114300" distR="114300" simplePos="0" relativeHeight="251658240" behindDoc="0" locked="0" layoutInCell="1" allowOverlap="1" wp14:anchorId="27704234" wp14:editId="44DD5A44">
            <wp:simplePos x="0" y="0"/>
            <wp:positionH relativeFrom="column">
              <wp:posOffset>-754380</wp:posOffset>
            </wp:positionH>
            <wp:positionV relativeFrom="paragraph">
              <wp:posOffset>6160770</wp:posOffset>
            </wp:positionV>
            <wp:extent cx="8190230" cy="4243673"/>
            <wp:effectExtent l="628650" t="1466850" r="610870" b="2413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alphaModFix amt="5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230" cy="42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850900" dist="838200" dir="16200000" rotWithShape="0">
                        <a:schemeClr val="bg1">
                          <a:lumMod val="75000"/>
                          <a:alpha val="59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F0E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6BDF55B" wp14:editId="71DF9BAC">
                <wp:simplePos x="0" y="0"/>
                <wp:positionH relativeFrom="column">
                  <wp:posOffset>-201930</wp:posOffset>
                </wp:positionH>
                <wp:positionV relativeFrom="paragraph">
                  <wp:posOffset>230505</wp:posOffset>
                </wp:positionV>
                <wp:extent cx="3938905" cy="8648700"/>
                <wp:effectExtent l="285750" t="342900" r="29019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45000">
                              <a:schemeClr val="accent1">
                                <a:lumMod val="5000"/>
                                <a:lumOff val="95000"/>
                                <a:alpha val="82000"/>
                              </a:schemeClr>
                            </a:gs>
                            <a:gs pos="100000">
                              <a:schemeClr val="accent1">
                                <a:lumMod val="20000"/>
                                <a:lumOff val="80000"/>
                                <a:alpha val="86000"/>
                              </a:schemeClr>
                            </a:gs>
                            <a:gs pos="75000">
                              <a:schemeClr val="accent2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chemeClr val="tx2"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DEE223" id="Rectángulo: esquinas redondeadas 12" o:spid="_x0000_s1026" style="position:absolute;margin-left:-15.9pt;margin-top:18.15pt;width:310.15pt;height:68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" fillcolor="#ecf8fe [180]" stroked="f" strokeweight="2pt">
                <v:fill opacity="56360f" color2="#b1e4fd [660]" o:opacity2="53739f" colors="0 #ecf8ff;29491f #ecf8ff;.75 #aed3ec" focus="100%" type="gradient"/>
                <v:shadow on="t" type="perspective" color="#082a75 [3215]" opacity="38010f" origin=",.5" offset="0,0" matrix="66191f,,,66191f"/>
              </v:round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37ED0453" w14:textId="77777777" w:rsidR="008B2E11" w:rsidRDefault="008B2E11" w:rsidP="008B2E11">
      <w:pPr>
        <w:numPr>
          <w:ilvl w:val="0"/>
          <w:numId w:val="16"/>
        </w:numPr>
        <w:suppressAutoHyphens/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>Identifica:</w:t>
      </w:r>
    </w:p>
    <w:p w14:paraId="1ACBBFB8" w14:textId="2C617316" w:rsidR="008B2E11" w:rsidRDefault="008B2E11" w:rsidP="008B2E11">
      <w:pPr>
        <w:numPr>
          <w:ilvl w:val="1"/>
          <w:numId w:val="16"/>
        </w:numPr>
        <w:suppressAutoHyphens/>
        <w:spacing w:line="360" w:lineRule="auto"/>
        <w:rPr>
          <w:rFonts w:eastAsia="Calibri"/>
        </w:rPr>
      </w:pPr>
      <w:r>
        <w:rPr>
          <w:rFonts w:eastAsia="Calibri"/>
        </w:rPr>
        <w:t>ADDS</w:t>
      </w:r>
      <w:r w:rsidR="008669D9">
        <w:rPr>
          <w:rFonts w:eastAsia="Calibri"/>
        </w:rPr>
        <w:t>: Servicio de directorio de los servidores Windows.</w:t>
      </w:r>
    </w:p>
    <w:p w14:paraId="1586A7F9" w14:textId="75F9DE58" w:rsidR="008B2E11" w:rsidRDefault="008B2E11" w:rsidP="008B2E11">
      <w:pPr>
        <w:numPr>
          <w:ilvl w:val="1"/>
          <w:numId w:val="16"/>
        </w:numPr>
        <w:suppressAutoHyphens/>
        <w:spacing w:line="360" w:lineRule="auto"/>
        <w:rPr>
          <w:rFonts w:eastAsia="Calibri"/>
        </w:rPr>
      </w:pPr>
      <w:r>
        <w:rPr>
          <w:rFonts w:eastAsia="Calibri"/>
        </w:rPr>
        <w:t>Administrador</w:t>
      </w:r>
      <w:r w:rsidR="004D1C1F">
        <w:rPr>
          <w:rFonts w:eastAsia="Calibri"/>
        </w:rPr>
        <w:t>: Usuario de mayor privilegio. La suya es la primera cuenta que se crea cuando se realiza la instalación del sistema operativo.</w:t>
      </w:r>
    </w:p>
    <w:p w14:paraId="69E6C2C9" w14:textId="7B1D185D" w:rsidR="008B2E11" w:rsidRDefault="008B2E11" w:rsidP="008B2E11">
      <w:pPr>
        <w:numPr>
          <w:ilvl w:val="1"/>
          <w:numId w:val="16"/>
        </w:numPr>
        <w:suppressAutoHyphens/>
        <w:spacing w:line="360" w:lineRule="auto"/>
        <w:rPr>
          <w:rFonts w:eastAsia="Calibri"/>
        </w:rPr>
      </w:pPr>
      <w:r>
        <w:rPr>
          <w:rFonts w:eastAsia="Calibri"/>
        </w:rPr>
        <w:t>Dominio de AD</w:t>
      </w:r>
      <w:r w:rsidR="004D1C1F">
        <w:rPr>
          <w:rFonts w:eastAsia="Calibri"/>
        </w:rPr>
        <w:t xml:space="preserve">: Contenedor lógico utilizado para administrar unidades organizativas, usuarios, grupos, equipos y políticas de seguridad, entre </w:t>
      </w:r>
      <w:r w:rsidR="00763DFE">
        <w:rPr>
          <w:rFonts w:eastAsia="Calibri"/>
        </w:rPr>
        <w:t>otros objetos</w:t>
      </w:r>
      <w:r w:rsidR="004D1C1F">
        <w:rPr>
          <w:rFonts w:eastAsia="Calibri"/>
        </w:rPr>
        <w:t>.</w:t>
      </w:r>
    </w:p>
    <w:p w14:paraId="54CB9639" w14:textId="5295602A" w:rsidR="008B2E11" w:rsidRDefault="008B2E11" w:rsidP="008B2E11">
      <w:pPr>
        <w:numPr>
          <w:ilvl w:val="1"/>
          <w:numId w:val="16"/>
        </w:numPr>
        <w:suppressAutoHyphens/>
        <w:spacing w:line="360" w:lineRule="auto"/>
        <w:rPr>
          <w:rFonts w:eastAsia="Calibri"/>
        </w:rPr>
      </w:pPr>
      <w:r>
        <w:rPr>
          <w:rFonts w:eastAsia="Calibri"/>
        </w:rPr>
        <w:t>Perfil móvil</w:t>
      </w:r>
      <w:r w:rsidR="008A4A12">
        <w:rPr>
          <w:rFonts w:eastAsia="Calibri"/>
        </w:rPr>
        <w:t>: Entorno de usuario almacenado en un equipo servidor que permite ser cargado al equipo cliente a través de una red.</w:t>
      </w:r>
    </w:p>
    <w:p w14:paraId="214EF68E" w14:textId="1148D552" w:rsidR="008B2E11" w:rsidRDefault="008B2E11" w:rsidP="008B2E11">
      <w:pPr>
        <w:numPr>
          <w:ilvl w:val="1"/>
          <w:numId w:val="16"/>
        </w:numPr>
        <w:suppressAutoHyphens/>
        <w:spacing w:line="360" w:lineRule="auto"/>
        <w:rPr>
          <w:rFonts w:eastAsia="Calibri"/>
        </w:rPr>
      </w:pPr>
      <w:r>
        <w:rPr>
          <w:rFonts w:eastAsia="Calibri"/>
        </w:rPr>
        <w:t>Permiso</w:t>
      </w:r>
      <w:r w:rsidR="008A4A12">
        <w:rPr>
          <w:rFonts w:eastAsia="Calibri"/>
        </w:rPr>
        <w:t>: Funcionalidad del sistema encargada de delimitar el acceso que los usuarios</w:t>
      </w:r>
      <w:r w:rsidR="00E40A5B">
        <w:rPr>
          <w:rFonts w:eastAsia="Calibri"/>
        </w:rPr>
        <w:t xml:space="preserve"> de un dominio ser reconocidos por los controladores de dominio de otro dominio.</w:t>
      </w:r>
    </w:p>
    <w:p w14:paraId="6D556400" w14:textId="1CA10E45" w:rsidR="008B2E11" w:rsidRDefault="008B2E11" w:rsidP="008B2E11">
      <w:pPr>
        <w:numPr>
          <w:ilvl w:val="1"/>
          <w:numId w:val="16"/>
        </w:numPr>
        <w:suppressAutoHyphens/>
        <w:spacing w:line="360" w:lineRule="auto"/>
        <w:rPr>
          <w:rFonts w:eastAsia="Calibri"/>
        </w:rPr>
      </w:pPr>
      <w:r>
        <w:rPr>
          <w:rFonts w:eastAsia="Calibri"/>
        </w:rPr>
        <w:t>Relación de confianza</w:t>
      </w:r>
      <w:r w:rsidR="00E40A5B">
        <w:rPr>
          <w:rFonts w:eastAsia="Calibri"/>
        </w:rPr>
        <w:t>: Relación establecida entre dos dominios de forma que permite a los usuarios de un dominio ser reconocidos por los controladores de dominio de otro dominio.</w:t>
      </w:r>
    </w:p>
    <w:p w14:paraId="7FEA3999" w14:textId="68AA3A23" w:rsidR="008B2E11" w:rsidRDefault="008B2E11" w:rsidP="008B2E11">
      <w:pPr>
        <w:numPr>
          <w:ilvl w:val="1"/>
          <w:numId w:val="16"/>
        </w:numPr>
        <w:suppressAutoHyphens/>
        <w:spacing w:line="360" w:lineRule="auto"/>
        <w:rPr>
          <w:rFonts w:eastAsia="Calibri"/>
        </w:rPr>
      </w:pPr>
      <w:r>
        <w:rPr>
          <w:rFonts w:eastAsia="Calibri"/>
        </w:rPr>
        <w:t>Servicio de directorio</w:t>
      </w:r>
      <w:r w:rsidR="00AA6D8F">
        <w:rPr>
          <w:rFonts w:eastAsia="Calibri"/>
        </w:rPr>
        <w:t>: Aplicación o conjunto de aplicaciones que sirve para, en una red informática, almacenar, organizar y centralizar la información</w:t>
      </w:r>
      <w:r w:rsidR="00A806E7">
        <w:rPr>
          <w:rFonts w:eastAsia="Calibri"/>
        </w:rPr>
        <w:t xml:space="preserve"> de los usuarios, equipos, grupos, dominios, recursos compartidos, políticas de seguridad, etc.</w:t>
      </w:r>
    </w:p>
    <w:p w14:paraId="57B0AE79" w14:textId="02BAE890" w:rsidR="008B2E11" w:rsidRDefault="008B2E11" w:rsidP="008B2E11">
      <w:pPr>
        <w:numPr>
          <w:ilvl w:val="1"/>
          <w:numId w:val="16"/>
        </w:numPr>
        <w:suppressAutoHyphens/>
        <w:spacing w:line="360" w:lineRule="auto"/>
        <w:rPr>
          <w:rFonts w:eastAsia="Calibri"/>
        </w:rPr>
      </w:pPr>
      <w:r>
        <w:rPr>
          <w:rFonts w:eastAsia="Calibri"/>
        </w:rPr>
        <w:t>SID</w:t>
      </w:r>
      <w:r w:rsidR="00A806E7">
        <w:rPr>
          <w:rFonts w:eastAsia="Calibri"/>
        </w:rPr>
        <w:t xml:space="preserve">: Security </w:t>
      </w:r>
      <w:proofErr w:type="spellStart"/>
      <w:r w:rsidR="00A806E7">
        <w:rPr>
          <w:rFonts w:eastAsia="Calibri"/>
        </w:rPr>
        <w:t>Indentifier</w:t>
      </w:r>
      <w:proofErr w:type="spellEnd"/>
      <w:r w:rsidR="00A806E7">
        <w:rPr>
          <w:rFonts w:eastAsia="Calibri"/>
        </w:rPr>
        <w:t xml:space="preserve"> o identificador de seguridad. Identificador único e inmutable de un usurario, grupo de usuarios u otro principal de seguridad.</w:t>
      </w:r>
    </w:p>
    <w:p w14:paraId="30223698" w14:textId="3C566887" w:rsidR="008B2E11" w:rsidRDefault="008B2E11" w:rsidP="008B2E11">
      <w:pPr>
        <w:numPr>
          <w:ilvl w:val="1"/>
          <w:numId w:val="16"/>
        </w:numPr>
        <w:suppressAutoHyphens/>
        <w:spacing w:line="360" w:lineRule="auto"/>
        <w:rPr>
          <w:rFonts w:eastAsia="Calibri"/>
        </w:rPr>
      </w:pPr>
      <w:r>
        <w:rPr>
          <w:rFonts w:eastAsia="Calibri"/>
        </w:rPr>
        <w:t>UAC</w:t>
      </w:r>
      <w:r w:rsidR="00DA3F00">
        <w:rPr>
          <w:rFonts w:eastAsia="Calibri"/>
        </w:rPr>
        <w:t xml:space="preserve">: </w:t>
      </w:r>
      <w:proofErr w:type="spellStart"/>
      <w:r w:rsidR="00DA3F00">
        <w:rPr>
          <w:rFonts w:eastAsia="Calibri"/>
        </w:rPr>
        <w:t>User</w:t>
      </w:r>
      <w:proofErr w:type="spellEnd"/>
      <w:r w:rsidR="00DA3F00">
        <w:rPr>
          <w:rFonts w:eastAsia="Calibri"/>
        </w:rPr>
        <w:t xml:space="preserve"> </w:t>
      </w:r>
      <w:proofErr w:type="spellStart"/>
      <w:r w:rsidR="00DA3F00">
        <w:rPr>
          <w:rFonts w:eastAsia="Calibri"/>
        </w:rPr>
        <w:t>Account</w:t>
      </w:r>
      <w:proofErr w:type="spellEnd"/>
      <w:r w:rsidR="00DA3F00">
        <w:rPr>
          <w:rFonts w:eastAsia="Calibri"/>
        </w:rPr>
        <w:t xml:space="preserve"> Control o control de cuentas de usuario. Infraestructura de seguridad que impide que aplicaciones maliciosas hagan cambios no autorizados en el ordenador.</w:t>
      </w:r>
    </w:p>
    <w:p w14:paraId="2B952882" w14:textId="286963D5" w:rsidR="008B2E11" w:rsidRDefault="008B2E11" w:rsidP="008B2E11">
      <w:pPr>
        <w:numPr>
          <w:ilvl w:val="1"/>
          <w:numId w:val="16"/>
        </w:numPr>
        <w:suppressAutoHyphens/>
        <w:spacing w:line="360" w:lineRule="auto"/>
        <w:rPr>
          <w:rFonts w:eastAsia="Calibri"/>
        </w:rPr>
      </w:pPr>
      <w:r>
        <w:rPr>
          <w:rFonts w:eastAsia="Calibri"/>
        </w:rPr>
        <w:t>Unidad Organizativa</w:t>
      </w:r>
      <w:r w:rsidR="00DA3F00">
        <w:rPr>
          <w:rFonts w:eastAsia="Calibri"/>
        </w:rPr>
        <w:t>: Objeto contenedor utilizado para organizar otros objetos de un dominio.</w:t>
      </w:r>
    </w:p>
    <w:p w14:paraId="6E4DAF3C" w14:textId="77777777" w:rsidR="00DA3F00" w:rsidRPr="00C16919" w:rsidRDefault="00DA3F00" w:rsidP="00DA3F00">
      <w:pPr>
        <w:suppressAutoHyphens/>
        <w:spacing w:line="360" w:lineRule="auto"/>
        <w:rPr>
          <w:rFonts w:eastAsia="Calibri"/>
        </w:rPr>
      </w:pPr>
    </w:p>
    <w:p w14:paraId="143FBB0D" w14:textId="77777777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>Define con tus palabras la función de:</w:t>
      </w:r>
    </w:p>
    <w:p w14:paraId="6BF7A18F" w14:textId="3039291E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Autentificación</w:t>
      </w:r>
      <w:r w:rsidR="00DA3F00">
        <w:rPr>
          <w:rFonts w:eastAsia="Calibri"/>
        </w:rPr>
        <w:t>: Aut</w:t>
      </w:r>
      <w:r w:rsidR="00B11DA9">
        <w:rPr>
          <w:rFonts w:eastAsia="Calibri"/>
        </w:rPr>
        <w:t>enti</w:t>
      </w:r>
      <w:r w:rsidR="00DA3F00">
        <w:rPr>
          <w:rFonts w:eastAsia="Calibri"/>
        </w:rPr>
        <w:t>cació</w:t>
      </w:r>
      <w:r w:rsidR="00B11DA9">
        <w:rPr>
          <w:rFonts w:eastAsia="Calibri"/>
        </w:rPr>
        <w:t>n</w:t>
      </w:r>
      <w:r w:rsidR="00DA3F00">
        <w:rPr>
          <w:rFonts w:eastAsia="Calibri"/>
        </w:rPr>
        <w:t xml:space="preserve"> sería </w:t>
      </w:r>
      <w:r w:rsidR="00B11DA9">
        <w:rPr>
          <w:rFonts w:eastAsia="Calibri"/>
        </w:rPr>
        <w:t>demostrar que eres quien dice ser.</w:t>
      </w:r>
    </w:p>
    <w:p w14:paraId="15FDE1DD" w14:textId="5D2AAED4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Autorización</w:t>
      </w:r>
      <w:r w:rsidR="00B11DA9">
        <w:rPr>
          <w:rFonts w:eastAsia="Calibri"/>
        </w:rPr>
        <w:t>: Autorización sería tener permiso para algo en concreto.</w:t>
      </w:r>
    </w:p>
    <w:p w14:paraId="47CE98F3" w14:textId="1BEB4349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Ámbito de los usuarios</w:t>
      </w:r>
    </w:p>
    <w:p w14:paraId="2B8103C3" w14:textId="0F7A2B2E" w:rsidR="00B11DA9" w:rsidRDefault="00B11DA9" w:rsidP="00B11DA9">
      <w:pPr>
        <w:pStyle w:val="Prrafodelista"/>
        <w:spacing w:line="360" w:lineRule="auto"/>
        <w:ind w:left="720"/>
        <w:rPr>
          <w:rFonts w:eastAsia="Calibri"/>
        </w:rPr>
      </w:pPr>
    </w:p>
    <w:p w14:paraId="5CD7474B" w14:textId="49D7024E" w:rsidR="00B11DA9" w:rsidRDefault="00B11DA9" w:rsidP="00B11DA9">
      <w:pPr>
        <w:pStyle w:val="Prrafodelista"/>
        <w:spacing w:line="360" w:lineRule="auto"/>
        <w:ind w:left="720"/>
        <w:rPr>
          <w:rFonts w:eastAsia="Calibri"/>
        </w:rPr>
      </w:pPr>
    </w:p>
    <w:p w14:paraId="5880400D" w14:textId="77777777" w:rsidR="00B11DA9" w:rsidRPr="008A48AF" w:rsidRDefault="00B11DA9" w:rsidP="00B11DA9">
      <w:pPr>
        <w:pStyle w:val="Prrafodelista"/>
        <w:spacing w:line="360" w:lineRule="auto"/>
        <w:ind w:left="720"/>
        <w:rPr>
          <w:rFonts w:eastAsia="Calibri"/>
        </w:rPr>
      </w:pPr>
    </w:p>
    <w:p w14:paraId="5BCE8EEC" w14:textId="52F01393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¿Por qué es necesario crear cuentas de usuario?</w:t>
      </w:r>
    </w:p>
    <w:p w14:paraId="5F2BCB16" w14:textId="2E1AFF48" w:rsidR="006A089E" w:rsidRDefault="006A089E" w:rsidP="006A089E">
      <w:pPr>
        <w:pStyle w:val="Prrafodelista"/>
        <w:spacing w:line="360" w:lineRule="auto"/>
        <w:ind w:left="720"/>
        <w:rPr>
          <w:rFonts w:eastAsia="Calibri"/>
        </w:rPr>
      </w:pPr>
    </w:p>
    <w:p w14:paraId="5CC04366" w14:textId="0C8F96E4" w:rsidR="006A089E" w:rsidRDefault="006A089E" w:rsidP="006A089E">
      <w:pPr>
        <w:pStyle w:val="Prrafodelista"/>
        <w:spacing w:line="360" w:lineRule="auto"/>
        <w:ind w:left="720"/>
        <w:rPr>
          <w:rFonts w:eastAsia="Calibri"/>
        </w:rPr>
      </w:pPr>
      <w:r>
        <w:rPr>
          <w:rFonts w:eastAsia="Calibri"/>
        </w:rPr>
        <w:t>Para así controlar quien se autentica en el equipo y tener todo más controlado.</w:t>
      </w:r>
    </w:p>
    <w:p w14:paraId="6343B356" w14:textId="77777777" w:rsidR="006A089E" w:rsidRDefault="006A089E" w:rsidP="006A089E">
      <w:pPr>
        <w:pStyle w:val="Prrafodelista"/>
        <w:spacing w:line="360" w:lineRule="auto"/>
        <w:ind w:left="720"/>
        <w:rPr>
          <w:rFonts w:eastAsia="Calibri"/>
        </w:rPr>
      </w:pPr>
    </w:p>
    <w:p w14:paraId="2C01F8FD" w14:textId="14BBAA44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¿Cuántas cuentas serían necesarias crear en un servidor?</w:t>
      </w:r>
    </w:p>
    <w:p w14:paraId="7E7F9EE8" w14:textId="77777777" w:rsidR="006A089E" w:rsidRPr="006A089E" w:rsidRDefault="006A089E" w:rsidP="006A089E">
      <w:pPr>
        <w:pStyle w:val="Prrafodelista"/>
        <w:spacing w:line="360" w:lineRule="auto"/>
        <w:ind w:left="720"/>
        <w:rPr>
          <w:rFonts w:eastAsia="Calibri"/>
        </w:rPr>
      </w:pPr>
    </w:p>
    <w:p w14:paraId="62B9BB14" w14:textId="77777777" w:rsidR="008B2E11" w:rsidRPr="006A089E" w:rsidRDefault="008B2E11" w:rsidP="008B2E11">
      <w:pPr>
        <w:pStyle w:val="Prrafodelista"/>
        <w:numPr>
          <w:ilvl w:val="0"/>
          <w:numId w:val="17"/>
        </w:numPr>
        <w:spacing w:line="360" w:lineRule="auto"/>
        <w:rPr>
          <w:rFonts w:eastAsia="Calibri"/>
        </w:rPr>
      </w:pPr>
      <w:r w:rsidRPr="006A089E">
        <w:rPr>
          <w:rFonts w:eastAsia="Calibri"/>
        </w:rPr>
        <w:t>Tantas como usuarios como usen el servidor</w:t>
      </w:r>
    </w:p>
    <w:p w14:paraId="0A4ADED0" w14:textId="77777777" w:rsidR="008B2E11" w:rsidRPr="006A089E" w:rsidRDefault="008B2E11" w:rsidP="008B2E11">
      <w:pPr>
        <w:pStyle w:val="Prrafodelista"/>
        <w:numPr>
          <w:ilvl w:val="0"/>
          <w:numId w:val="17"/>
        </w:numPr>
        <w:spacing w:line="360" w:lineRule="auto"/>
        <w:rPr>
          <w:rFonts w:eastAsia="Calibri"/>
        </w:rPr>
      </w:pPr>
      <w:r w:rsidRPr="006A089E">
        <w:rPr>
          <w:rFonts w:eastAsia="Calibri"/>
        </w:rPr>
        <w:t>Cuenta del administrador</w:t>
      </w:r>
    </w:p>
    <w:p w14:paraId="75527E4B" w14:textId="010030EE" w:rsidR="008B2E11" w:rsidRPr="006A089E" w:rsidRDefault="008B2E11" w:rsidP="008B2E11">
      <w:pPr>
        <w:pStyle w:val="Prrafodelista"/>
        <w:numPr>
          <w:ilvl w:val="0"/>
          <w:numId w:val="17"/>
        </w:numPr>
        <w:spacing w:line="360" w:lineRule="auto"/>
        <w:rPr>
          <w:rFonts w:eastAsia="Calibri"/>
        </w:rPr>
      </w:pPr>
      <w:r w:rsidRPr="006A089E">
        <w:rPr>
          <w:rFonts w:eastAsia="Calibri"/>
        </w:rPr>
        <w:t>Cuentas de servicios del sistema para controlar el acceso a sus recursos</w:t>
      </w:r>
    </w:p>
    <w:p w14:paraId="7F61DDAB" w14:textId="77777777" w:rsidR="006A089E" w:rsidRPr="008A48AF" w:rsidRDefault="006A089E" w:rsidP="006A089E">
      <w:pPr>
        <w:pStyle w:val="Prrafodelista"/>
        <w:spacing w:line="360" w:lineRule="auto"/>
        <w:ind w:left="1440"/>
        <w:rPr>
          <w:rFonts w:eastAsia="Calibri"/>
          <w:b/>
          <w:bCs/>
        </w:rPr>
      </w:pPr>
    </w:p>
    <w:p w14:paraId="78C3EDF1" w14:textId="6F1E37F3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¿Que son los grupos? Finalidad de su creación</w:t>
      </w:r>
    </w:p>
    <w:p w14:paraId="75555E49" w14:textId="670EFDD8" w:rsidR="006A089E" w:rsidRDefault="006A089E" w:rsidP="006A089E">
      <w:pPr>
        <w:pStyle w:val="Prrafodelista"/>
        <w:spacing w:line="360" w:lineRule="auto"/>
        <w:ind w:left="720"/>
        <w:rPr>
          <w:rFonts w:eastAsia="Calibri"/>
        </w:rPr>
      </w:pPr>
    </w:p>
    <w:p w14:paraId="452D33E4" w14:textId="1296218A" w:rsidR="006A089E" w:rsidRDefault="009E061D" w:rsidP="006A089E">
      <w:pPr>
        <w:pStyle w:val="Prrafodelista"/>
        <w:spacing w:line="360" w:lineRule="auto"/>
        <w:ind w:left="720"/>
        <w:rPr>
          <w:rFonts w:eastAsia="Calibri"/>
        </w:rPr>
      </w:pPr>
      <w:r w:rsidRPr="009E061D">
        <w:rPr>
          <w:rFonts w:eastAsia="Calibri"/>
        </w:rPr>
        <w:t>Una cuenta de grupo es una colección de cuentas de usuario que se puede utilizar para asignar un conjunto de permisos y derechos a varios usuarios al mismo tiempo.</w:t>
      </w:r>
    </w:p>
    <w:p w14:paraId="31029BC9" w14:textId="77777777" w:rsidR="006A089E" w:rsidRDefault="006A089E" w:rsidP="006A089E">
      <w:pPr>
        <w:pStyle w:val="Prrafodelista"/>
        <w:spacing w:line="360" w:lineRule="auto"/>
        <w:ind w:left="720"/>
        <w:rPr>
          <w:rFonts w:eastAsia="Calibri"/>
        </w:rPr>
      </w:pPr>
    </w:p>
    <w:p w14:paraId="0F8C2992" w14:textId="59E42A17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Tipos de usuarios</w:t>
      </w:r>
    </w:p>
    <w:p w14:paraId="212F9624" w14:textId="399F9821" w:rsidR="006454CF" w:rsidRDefault="006454CF" w:rsidP="006454CF">
      <w:pPr>
        <w:pStyle w:val="Prrafodelista"/>
        <w:spacing w:line="360" w:lineRule="auto"/>
        <w:ind w:left="720"/>
        <w:rPr>
          <w:rFonts w:eastAsia="Calibri"/>
        </w:rPr>
      </w:pPr>
    </w:p>
    <w:p w14:paraId="3A9BF48B" w14:textId="5FB9238E" w:rsidR="006454CF" w:rsidRDefault="006454CF" w:rsidP="006454CF">
      <w:pPr>
        <w:pStyle w:val="Prrafodelista"/>
        <w:numPr>
          <w:ilvl w:val="0"/>
          <w:numId w:val="19"/>
        </w:numPr>
        <w:spacing w:line="360" w:lineRule="auto"/>
        <w:rPr>
          <w:rFonts w:eastAsia="Calibri"/>
        </w:rPr>
      </w:pPr>
      <w:r>
        <w:rPr>
          <w:rFonts w:eastAsia="Calibri"/>
        </w:rPr>
        <w:t>Locale</w:t>
      </w:r>
      <w:r w:rsidR="003052E0">
        <w:rPr>
          <w:rFonts w:eastAsia="Calibri"/>
        </w:rPr>
        <w:t>s</w:t>
      </w:r>
      <w:r>
        <w:rPr>
          <w:rFonts w:eastAsia="Calibri"/>
        </w:rPr>
        <w:t>:</w:t>
      </w:r>
    </w:p>
    <w:p w14:paraId="01CCA03E" w14:textId="25437145" w:rsidR="006454CF" w:rsidRDefault="006454CF" w:rsidP="006454CF">
      <w:pPr>
        <w:pStyle w:val="Prrafodelista"/>
        <w:numPr>
          <w:ilvl w:val="1"/>
          <w:numId w:val="19"/>
        </w:numPr>
        <w:spacing w:line="360" w:lineRule="auto"/>
        <w:rPr>
          <w:rFonts w:eastAsia="Calibri"/>
        </w:rPr>
      </w:pPr>
      <w:r>
        <w:rPr>
          <w:rFonts w:eastAsia="Calibri"/>
        </w:rPr>
        <w:t>Administrador;</w:t>
      </w:r>
    </w:p>
    <w:p w14:paraId="275D3358" w14:textId="061CE121" w:rsidR="006454CF" w:rsidRDefault="006454CF" w:rsidP="006454CF">
      <w:pPr>
        <w:pStyle w:val="Prrafodelista"/>
        <w:numPr>
          <w:ilvl w:val="1"/>
          <w:numId w:val="19"/>
        </w:numPr>
        <w:spacing w:line="360" w:lineRule="auto"/>
        <w:rPr>
          <w:rFonts w:eastAsia="Calibri"/>
        </w:rPr>
      </w:pPr>
      <w:r>
        <w:rPr>
          <w:rFonts w:eastAsia="Calibri"/>
        </w:rPr>
        <w:t>Invitado;</w:t>
      </w:r>
    </w:p>
    <w:p w14:paraId="1CF57426" w14:textId="54C08FF7" w:rsidR="006454CF" w:rsidRDefault="006454CF" w:rsidP="006454CF">
      <w:pPr>
        <w:pStyle w:val="Prrafodelista"/>
        <w:numPr>
          <w:ilvl w:val="1"/>
          <w:numId w:val="19"/>
        </w:numPr>
        <w:spacing w:line="360" w:lineRule="auto"/>
        <w:rPr>
          <w:rFonts w:eastAsia="Calibri"/>
        </w:rPr>
      </w:pPr>
      <w:r>
        <w:rPr>
          <w:rFonts w:eastAsia="Calibri"/>
        </w:rPr>
        <w:t>Estándar.</w:t>
      </w:r>
    </w:p>
    <w:p w14:paraId="7A5FD450" w14:textId="2C10068C" w:rsidR="006454CF" w:rsidRPr="006454CF" w:rsidRDefault="006454CF" w:rsidP="006454CF">
      <w:pPr>
        <w:pStyle w:val="Prrafodelista"/>
        <w:numPr>
          <w:ilvl w:val="0"/>
          <w:numId w:val="19"/>
        </w:numPr>
        <w:spacing w:line="360" w:lineRule="auto"/>
        <w:rPr>
          <w:rFonts w:eastAsia="Calibri"/>
        </w:rPr>
      </w:pPr>
      <w:r>
        <w:rPr>
          <w:rFonts w:eastAsia="Calibri"/>
        </w:rPr>
        <w:t>Globales</w:t>
      </w:r>
      <w:r w:rsidR="003052E0">
        <w:rPr>
          <w:rFonts w:eastAsia="Calibri"/>
        </w:rPr>
        <w:t>.</w:t>
      </w:r>
    </w:p>
    <w:p w14:paraId="2836B0A2" w14:textId="77777777" w:rsidR="006454CF" w:rsidRDefault="006454CF" w:rsidP="006454CF">
      <w:pPr>
        <w:pStyle w:val="Prrafodelista"/>
        <w:spacing w:line="360" w:lineRule="auto"/>
        <w:ind w:left="720"/>
        <w:rPr>
          <w:rFonts w:eastAsia="Calibri"/>
        </w:rPr>
      </w:pPr>
    </w:p>
    <w:p w14:paraId="0F2372A0" w14:textId="5C95EFA7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¿Como se identifican las cuentas? Explica</w:t>
      </w:r>
    </w:p>
    <w:p w14:paraId="7F17B72D" w14:textId="4BDB2D90" w:rsidR="003052E0" w:rsidRDefault="003052E0" w:rsidP="003052E0">
      <w:pPr>
        <w:pStyle w:val="Prrafodelista"/>
        <w:spacing w:line="360" w:lineRule="auto"/>
        <w:ind w:left="720"/>
        <w:rPr>
          <w:rFonts w:eastAsia="Calibri"/>
        </w:rPr>
      </w:pPr>
    </w:p>
    <w:p w14:paraId="0036CCCE" w14:textId="4809637A" w:rsidR="003052E0" w:rsidRPr="003052E0" w:rsidRDefault="003052E0" w:rsidP="003052E0">
      <w:pPr>
        <w:pStyle w:val="Prrafodelista"/>
        <w:spacing w:line="360" w:lineRule="auto"/>
        <w:ind w:left="720"/>
        <w:rPr>
          <w:rFonts w:eastAsia="Calibri"/>
        </w:rPr>
      </w:pPr>
      <w:r>
        <w:rPr>
          <w:rFonts w:eastAsia="Calibri"/>
        </w:rPr>
        <w:t xml:space="preserve">Todas las cuentas de usuario se identifican con un SID (Security </w:t>
      </w:r>
      <w:proofErr w:type="spellStart"/>
      <w:r>
        <w:rPr>
          <w:rFonts w:eastAsia="Calibri"/>
        </w:rPr>
        <w:t>Identifier</w:t>
      </w:r>
      <w:proofErr w:type="spellEnd"/>
      <w:r>
        <w:rPr>
          <w:rFonts w:eastAsia="Calibri"/>
        </w:rPr>
        <w:t xml:space="preserve"> o Identificador de seguridad), que se trata de un número de identificación único para cada usuario.</w:t>
      </w:r>
    </w:p>
    <w:p w14:paraId="5DF11A85" w14:textId="2B3A1D35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>UAC</w:t>
      </w:r>
    </w:p>
    <w:p w14:paraId="6F7F4495" w14:textId="77777777" w:rsidR="003052E0" w:rsidRDefault="003052E0" w:rsidP="003052E0">
      <w:pPr>
        <w:pStyle w:val="Prrafodelista"/>
        <w:spacing w:line="360" w:lineRule="auto"/>
        <w:ind w:left="720"/>
        <w:rPr>
          <w:rFonts w:eastAsia="Calibri"/>
        </w:rPr>
      </w:pPr>
    </w:p>
    <w:p w14:paraId="05935B94" w14:textId="2B42E926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¿Qué es?</w:t>
      </w:r>
    </w:p>
    <w:p w14:paraId="40F72A6D" w14:textId="5BDCD138" w:rsidR="003052E0" w:rsidRDefault="003052E0" w:rsidP="003052E0">
      <w:pPr>
        <w:pStyle w:val="Prrafodelista"/>
        <w:spacing w:line="360" w:lineRule="auto"/>
        <w:ind w:left="1440"/>
        <w:rPr>
          <w:rFonts w:eastAsia="Calibri"/>
        </w:rPr>
      </w:pPr>
    </w:p>
    <w:p w14:paraId="41532D48" w14:textId="61AF2DCB" w:rsidR="003C79F4" w:rsidRDefault="00213CCE" w:rsidP="003052E0">
      <w:pPr>
        <w:pStyle w:val="Prrafodelista"/>
        <w:spacing w:line="360" w:lineRule="auto"/>
        <w:ind w:left="1440"/>
        <w:rPr>
          <w:rFonts w:eastAsia="Calibri"/>
        </w:rPr>
      </w:pPr>
      <w:proofErr w:type="spellStart"/>
      <w:r>
        <w:rPr>
          <w:rFonts w:eastAsia="Calibri"/>
        </w:rPr>
        <w:t>User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Account</w:t>
      </w:r>
      <w:proofErr w:type="spellEnd"/>
      <w:r>
        <w:rPr>
          <w:rFonts w:eastAsia="Calibri"/>
        </w:rPr>
        <w:t xml:space="preserve"> Control o control de cuentas de usuario</w:t>
      </w:r>
      <w:r w:rsidR="00516BAE">
        <w:rPr>
          <w:rFonts w:eastAsia="Calibri"/>
        </w:rPr>
        <w:t xml:space="preserve"> </w:t>
      </w:r>
    </w:p>
    <w:p w14:paraId="39C7BCB7" w14:textId="77777777" w:rsidR="003C79F4" w:rsidRDefault="003C79F4" w:rsidP="003052E0">
      <w:pPr>
        <w:pStyle w:val="Prrafodelista"/>
        <w:spacing w:line="360" w:lineRule="auto"/>
        <w:ind w:left="1440"/>
        <w:rPr>
          <w:rFonts w:eastAsia="Calibri"/>
        </w:rPr>
      </w:pPr>
    </w:p>
    <w:p w14:paraId="1A1A3A81" w14:textId="72AF6C1E" w:rsidR="003052E0" w:rsidRDefault="008B2E11" w:rsidP="003052E0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Función</w:t>
      </w:r>
    </w:p>
    <w:p w14:paraId="4ED39E07" w14:textId="2762585F" w:rsidR="00E74F42" w:rsidRDefault="00E74F42" w:rsidP="00E74F42">
      <w:pPr>
        <w:pStyle w:val="Prrafodelista"/>
        <w:spacing w:line="360" w:lineRule="auto"/>
        <w:ind w:left="1440"/>
        <w:rPr>
          <w:rFonts w:eastAsia="Calibri"/>
        </w:rPr>
      </w:pPr>
    </w:p>
    <w:p w14:paraId="02E50896" w14:textId="1141E95D" w:rsidR="00E74F42" w:rsidRDefault="000C10EE" w:rsidP="00E74F42">
      <w:pPr>
        <w:pStyle w:val="Prrafodelista"/>
        <w:spacing w:line="360" w:lineRule="auto"/>
        <w:ind w:left="1440"/>
        <w:rPr>
          <w:rFonts w:eastAsia="Calibri"/>
        </w:rPr>
      </w:pPr>
      <w:r>
        <w:rPr>
          <w:rFonts w:eastAsia="Calibri"/>
        </w:rPr>
        <w:t>S</w:t>
      </w:r>
      <w:r>
        <w:rPr>
          <w:rFonts w:eastAsia="Calibri"/>
        </w:rPr>
        <w:t>e encarga de notificar alertas de seguridad el sistema al usuario.</w:t>
      </w:r>
    </w:p>
    <w:p w14:paraId="033D69F7" w14:textId="77777777" w:rsidR="00E74F42" w:rsidRPr="00E74F42" w:rsidRDefault="00E74F42" w:rsidP="00E74F42">
      <w:pPr>
        <w:pStyle w:val="Prrafodelista"/>
        <w:spacing w:line="360" w:lineRule="auto"/>
        <w:ind w:left="1440"/>
        <w:rPr>
          <w:rFonts w:eastAsia="Calibri"/>
        </w:rPr>
      </w:pPr>
    </w:p>
    <w:p w14:paraId="015FDBD6" w14:textId="364C5F60" w:rsidR="003052E0" w:rsidRDefault="008B2E11" w:rsidP="003052E0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¿Cómo puedo acceder?</w:t>
      </w:r>
    </w:p>
    <w:p w14:paraId="2AF3AAA9" w14:textId="60E6E57E" w:rsidR="000C10EE" w:rsidRDefault="000C10EE" w:rsidP="000C10EE">
      <w:pPr>
        <w:pStyle w:val="Prrafodelista"/>
        <w:spacing w:line="360" w:lineRule="auto"/>
        <w:ind w:left="1440"/>
        <w:rPr>
          <w:rFonts w:eastAsia="Calibri"/>
        </w:rPr>
      </w:pPr>
    </w:p>
    <w:p w14:paraId="14FEF349" w14:textId="6964AB0C" w:rsidR="000C10EE" w:rsidRDefault="008C6BAE" w:rsidP="000C10EE">
      <w:pPr>
        <w:pStyle w:val="Prrafodelista"/>
        <w:spacing w:line="360" w:lineRule="auto"/>
        <w:ind w:left="1440"/>
        <w:rPr>
          <w:rFonts w:eastAsia="Calibri"/>
        </w:rPr>
      </w:pPr>
      <w:r>
        <w:rPr>
          <w:rFonts w:eastAsia="Calibri"/>
        </w:rPr>
        <w:t>Desde Panel de control / Sistemas y seguridad / Seguridad y mantenimiento / Configuración de control de cuentas de usuarios, es posible configurar los niveles de alerta que desean activar.</w:t>
      </w:r>
    </w:p>
    <w:p w14:paraId="774A0D69" w14:textId="77777777" w:rsidR="000C10EE" w:rsidRPr="000C10EE" w:rsidRDefault="000C10EE" w:rsidP="000C10EE">
      <w:pPr>
        <w:pStyle w:val="Prrafodelista"/>
        <w:spacing w:line="360" w:lineRule="auto"/>
        <w:ind w:left="1440"/>
        <w:rPr>
          <w:rFonts w:eastAsia="Calibri"/>
        </w:rPr>
      </w:pPr>
    </w:p>
    <w:p w14:paraId="056858D2" w14:textId="3070ECE3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Niveles</w:t>
      </w:r>
    </w:p>
    <w:p w14:paraId="773C8BFD" w14:textId="68D36CB5" w:rsidR="00B93B53" w:rsidRDefault="00B93B53" w:rsidP="00B93B53">
      <w:pPr>
        <w:pStyle w:val="Prrafodelista"/>
        <w:spacing w:line="360" w:lineRule="auto"/>
        <w:ind w:left="1440"/>
        <w:rPr>
          <w:rFonts w:eastAsia="Calibri"/>
        </w:rPr>
      </w:pPr>
    </w:p>
    <w:p w14:paraId="11FE4914" w14:textId="2BA19506" w:rsidR="00B93B53" w:rsidRDefault="00B93B53" w:rsidP="00B93B53">
      <w:pPr>
        <w:pStyle w:val="Prrafodelista"/>
        <w:numPr>
          <w:ilvl w:val="1"/>
          <w:numId w:val="19"/>
        </w:numPr>
        <w:spacing w:line="360" w:lineRule="auto"/>
        <w:rPr>
          <w:rFonts w:eastAsia="Calibri"/>
        </w:rPr>
      </w:pPr>
      <w:r>
        <w:rPr>
          <w:rFonts w:eastAsia="Calibri"/>
        </w:rPr>
        <w:t>Notificarlo siempre</w:t>
      </w:r>
      <w:r w:rsidR="005117D6">
        <w:rPr>
          <w:rFonts w:eastAsia="Calibri"/>
        </w:rPr>
        <w:t>.</w:t>
      </w:r>
    </w:p>
    <w:p w14:paraId="70DEC179" w14:textId="5DCF17FB" w:rsidR="005117D6" w:rsidRDefault="005117D6" w:rsidP="00B93B53">
      <w:pPr>
        <w:pStyle w:val="Prrafodelista"/>
        <w:numPr>
          <w:ilvl w:val="1"/>
          <w:numId w:val="19"/>
        </w:numPr>
        <w:spacing w:line="360" w:lineRule="auto"/>
        <w:rPr>
          <w:rFonts w:eastAsia="Calibri"/>
        </w:rPr>
      </w:pPr>
      <w:r>
        <w:rPr>
          <w:rFonts w:eastAsia="Calibri"/>
        </w:rPr>
        <w:t>Notificarlo solamente cuando una aplicación intente realizar cambios en el equipo</w:t>
      </w:r>
      <w:r w:rsidR="004C1B8C">
        <w:rPr>
          <w:rFonts w:eastAsia="Calibri"/>
        </w:rPr>
        <w:t xml:space="preserve"> (predeterminado)</w:t>
      </w:r>
      <w:r>
        <w:rPr>
          <w:rFonts w:eastAsia="Calibri"/>
        </w:rPr>
        <w:t>.</w:t>
      </w:r>
    </w:p>
    <w:p w14:paraId="093F3112" w14:textId="3C45D37C" w:rsidR="005117D6" w:rsidRDefault="005117D6" w:rsidP="00B93B53">
      <w:pPr>
        <w:pStyle w:val="Prrafodelista"/>
        <w:numPr>
          <w:ilvl w:val="1"/>
          <w:numId w:val="19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Notificarlo solo cuando una aplicación intente realizar cambios </w:t>
      </w:r>
      <w:r w:rsidR="00482FAB">
        <w:rPr>
          <w:rFonts w:eastAsia="Calibri"/>
        </w:rPr>
        <w:t>en el equipo</w:t>
      </w:r>
      <w:r w:rsidR="004C1B8C">
        <w:rPr>
          <w:rFonts w:eastAsia="Calibri"/>
        </w:rPr>
        <w:t xml:space="preserve"> (no atenuar el escritorio)</w:t>
      </w:r>
      <w:r w:rsidR="00482FAB">
        <w:rPr>
          <w:rFonts w:eastAsia="Calibri"/>
        </w:rPr>
        <w:t>.</w:t>
      </w:r>
    </w:p>
    <w:p w14:paraId="75DE99A4" w14:textId="72ABF8C8" w:rsidR="00482FAB" w:rsidRDefault="00482FAB" w:rsidP="00B93B53">
      <w:pPr>
        <w:pStyle w:val="Prrafodelista"/>
        <w:numPr>
          <w:ilvl w:val="1"/>
          <w:numId w:val="19"/>
        </w:numPr>
        <w:spacing w:line="360" w:lineRule="auto"/>
        <w:rPr>
          <w:rFonts w:eastAsia="Calibri"/>
        </w:rPr>
      </w:pPr>
      <w:r>
        <w:rPr>
          <w:rFonts w:eastAsia="Calibri"/>
        </w:rPr>
        <w:t>No notificarlo</w:t>
      </w:r>
      <w:r w:rsidR="004C1B8C">
        <w:rPr>
          <w:rFonts w:eastAsia="Calibri"/>
        </w:rPr>
        <w:t>.</w:t>
      </w:r>
    </w:p>
    <w:p w14:paraId="17E964CB" w14:textId="77777777" w:rsidR="00B93B53" w:rsidRDefault="00B93B53" w:rsidP="00B93B53">
      <w:pPr>
        <w:pStyle w:val="Prrafodelista"/>
        <w:spacing w:line="360" w:lineRule="auto"/>
        <w:ind w:left="1440"/>
        <w:rPr>
          <w:rFonts w:eastAsia="Calibri"/>
        </w:rPr>
      </w:pPr>
    </w:p>
    <w:p w14:paraId="73661A7C" w14:textId="77777777" w:rsidR="003052E0" w:rsidRPr="003052E0" w:rsidRDefault="003052E0" w:rsidP="003052E0">
      <w:pPr>
        <w:pStyle w:val="Prrafodelista"/>
        <w:rPr>
          <w:rFonts w:eastAsia="Calibri"/>
        </w:rPr>
      </w:pPr>
    </w:p>
    <w:p w14:paraId="3B8188B3" w14:textId="77777777" w:rsidR="003052E0" w:rsidRDefault="003052E0" w:rsidP="003052E0">
      <w:pPr>
        <w:pStyle w:val="Prrafodelista"/>
        <w:spacing w:line="360" w:lineRule="auto"/>
        <w:ind w:left="1440"/>
        <w:rPr>
          <w:rFonts w:eastAsia="Calibri"/>
        </w:rPr>
      </w:pPr>
    </w:p>
    <w:p w14:paraId="0F24236E" w14:textId="6CD7F383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¿Se puede eliminar la cuenta administradora?</w:t>
      </w:r>
    </w:p>
    <w:p w14:paraId="33A5E80B" w14:textId="7EC3C6C8" w:rsidR="004C1B8C" w:rsidRDefault="004C1B8C" w:rsidP="004C1B8C">
      <w:pPr>
        <w:pStyle w:val="Prrafodelista"/>
        <w:spacing w:line="360" w:lineRule="auto"/>
        <w:ind w:left="720"/>
        <w:rPr>
          <w:rFonts w:eastAsia="Calibri"/>
        </w:rPr>
      </w:pPr>
    </w:p>
    <w:p w14:paraId="37ADF03A" w14:textId="6DEFB532" w:rsidR="004C1B8C" w:rsidRDefault="008A6CF7" w:rsidP="004C1B8C">
      <w:pPr>
        <w:pStyle w:val="Prrafodelista"/>
        <w:spacing w:line="360" w:lineRule="auto"/>
        <w:ind w:left="720"/>
        <w:rPr>
          <w:rFonts w:eastAsia="Calibri"/>
        </w:rPr>
      </w:pPr>
      <w:r>
        <w:rPr>
          <w:rFonts w:eastAsia="Calibri"/>
        </w:rPr>
        <w:t>La cuenta de administrador no puede ser eliminada, aunque sí cambiarle el nombre o deshabilitarla.</w:t>
      </w:r>
    </w:p>
    <w:p w14:paraId="5354EFF1" w14:textId="4BD44161" w:rsidR="004C1B8C" w:rsidRDefault="004C1B8C" w:rsidP="004C1B8C">
      <w:pPr>
        <w:pStyle w:val="Prrafodelista"/>
        <w:spacing w:line="360" w:lineRule="auto"/>
        <w:ind w:left="720"/>
        <w:rPr>
          <w:rFonts w:eastAsia="Calibri"/>
        </w:rPr>
      </w:pPr>
    </w:p>
    <w:p w14:paraId="28DD02B4" w14:textId="41BD6C69" w:rsidR="00BE5E12" w:rsidRDefault="00BE5E12" w:rsidP="004C1B8C">
      <w:pPr>
        <w:pStyle w:val="Prrafodelista"/>
        <w:spacing w:line="360" w:lineRule="auto"/>
        <w:ind w:left="720"/>
        <w:rPr>
          <w:rFonts w:eastAsia="Calibri"/>
        </w:rPr>
      </w:pPr>
    </w:p>
    <w:p w14:paraId="1AF4DAC1" w14:textId="3E78D317" w:rsidR="00BE5E12" w:rsidRDefault="00BE5E12" w:rsidP="004C1B8C">
      <w:pPr>
        <w:pStyle w:val="Prrafodelista"/>
        <w:spacing w:line="360" w:lineRule="auto"/>
        <w:ind w:left="720"/>
        <w:rPr>
          <w:rFonts w:eastAsia="Calibri"/>
        </w:rPr>
      </w:pPr>
    </w:p>
    <w:p w14:paraId="3C46DCF1" w14:textId="77777777" w:rsidR="00BE5E12" w:rsidRDefault="00BE5E12" w:rsidP="004C1B8C">
      <w:pPr>
        <w:pStyle w:val="Prrafodelista"/>
        <w:spacing w:line="360" w:lineRule="auto"/>
        <w:ind w:left="720"/>
        <w:rPr>
          <w:rFonts w:eastAsia="Calibri"/>
        </w:rPr>
      </w:pPr>
    </w:p>
    <w:p w14:paraId="786FF874" w14:textId="27F88F77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>Formas de acceder a la herramienta de administrador de usuarios</w:t>
      </w:r>
    </w:p>
    <w:p w14:paraId="05A48646" w14:textId="13BFEE32" w:rsidR="00BE5E12" w:rsidRDefault="00BE5E12" w:rsidP="00BE5E12">
      <w:pPr>
        <w:pStyle w:val="Prrafodelista"/>
        <w:spacing w:line="360" w:lineRule="auto"/>
        <w:ind w:left="720"/>
        <w:rPr>
          <w:rFonts w:eastAsia="Calibri"/>
        </w:rPr>
      </w:pPr>
    </w:p>
    <w:p w14:paraId="4521A192" w14:textId="4ACEEE9C" w:rsidR="00BE5E12" w:rsidRDefault="00BE5E12" w:rsidP="00BE5E12">
      <w:pPr>
        <w:pStyle w:val="Prrafodelista"/>
        <w:spacing w:line="360" w:lineRule="auto"/>
        <w:ind w:left="720"/>
        <w:rPr>
          <w:rFonts w:eastAsia="Calibri"/>
        </w:rPr>
      </w:pPr>
      <w:r>
        <w:rPr>
          <w:rFonts w:eastAsia="Calibri"/>
        </w:rPr>
        <w:t>Desde el panel de control / Cuentas de usuario / Administrar cuentas.</w:t>
      </w:r>
    </w:p>
    <w:p w14:paraId="7FA4B527" w14:textId="6ABF72CE" w:rsidR="00EB5DD4" w:rsidRDefault="00EB5DD4" w:rsidP="00BE5E12">
      <w:pPr>
        <w:pStyle w:val="Prrafodelista"/>
        <w:spacing w:line="360" w:lineRule="auto"/>
        <w:ind w:left="720"/>
        <w:rPr>
          <w:rFonts w:eastAsia="Calibri"/>
        </w:rPr>
      </w:pPr>
    </w:p>
    <w:p w14:paraId="4DA42765" w14:textId="787096FB" w:rsidR="00EB5DD4" w:rsidRDefault="00EB5DD4" w:rsidP="00BE5E12">
      <w:pPr>
        <w:pStyle w:val="Prrafodelista"/>
        <w:spacing w:line="360" w:lineRule="auto"/>
        <w:ind w:left="720"/>
        <w:rPr>
          <w:rFonts w:eastAsia="Calibri"/>
        </w:rPr>
      </w:pPr>
      <w:r>
        <w:rPr>
          <w:rFonts w:eastAsia="Calibri"/>
        </w:rPr>
        <w:t>Desde el menú de inicio, buscar Administrador de equipos / Usuarios y grupos locales / Usuarios.</w:t>
      </w:r>
    </w:p>
    <w:p w14:paraId="5919BF7F" w14:textId="77777777" w:rsidR="00BE5E12" w:rsidRDefault="00BE5E12" w:rsidP="00BE5E12">
      <w:pPr>
        <w:pStyle w:val="Prrafodelista"/>
        <w:spacing w:line="360" w:lineRule="auto"/>
        <w:ind w:left="720"/>
        <w:rPr>
          <w:rFonts w:eastAsia="Calibri"/>
        </w:rPr>
      </w:pPr>
    </w:p>
    <w:p w14:paraId="7A9B7941" w14:textId="319F7917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Requisitos de la contraseña</w:t>
      </w:r>
    </w:p>
    <w:p w14:paraId="4DF52E50" w14:textId="51FE8D6D" w:rsidR="00C27A4A" w:rsidRDefault="00C27A4A" w:rsidP="00C27A4A">
      <w:pPr>
        <w:pStyle w:val="Prrafodelista"/>
        <w:spacing w:line="360" w:lineRule="auto"/>
        <w:ind w:left="720"/>
        <w:rPr>
          <w:rFonts w:eastAsia="Calibri"/>
        </w:rPr>
      </w:pPr>
    </w:p>
    <w:p w14:paraId="2D846AB0" w14:textId="3FCE983D" w:rsidR="00C27A4A" w:rsidRDefault="00AB65BE" w:rsidP="00AB65BE">
      <w:pPr>
        <w:pStyle w:val="Prrafodelista"/>
        <w:numPr>
          <w:ilvl w:val="0"/>
          <w:numId w:val="19"/>
        </w:numPr>
        <w:spacing w:line="360" w:lineRule="auto"/>
        <w:rPr>
          <w:rFonts w:eastAsia="Calibri"/>
        </w:rPr>
      </w:pPr>
      <w:r>
        <w:rPr>
          <w:rFonts w:eastAsia="Calibri"/>
        </w:rPr>
        <w:t>El usuario debe cambiar la contraseña en el siguiente inicio de sesión.</w:t>
      </w:r>
    </w:p>
    <w:p w14:paraId="73B321C4" w14:textId="6BDFCD17" w:rsidR="00AB65BE" w:rsidRDefault="00B857F8" w:rsidP="00AB65BE">
      <w:pPr>
        <w:pStyle w:val="Prrafodelista"/>
        <w:numPr>
          <w:ilvl w:val="0"/>
          <w:numId w:val="19"/>
        </w:numPr>
        <w:spacing w:line="360" w:lineRule="auto"/>
        <w:rPr>
          <w:rFonts w:eastAsia="Calibri"/>
        </w:rPr>
      </w:pPr>
      <w:r>
        <w:rPr>
          <w:rFonts w:eastAsia="Calibri"/>
        </w:rPr>
        <w:t>El usuario no puede cambiar la contraseña.</w:t>
      </w:r>
    </w:p>
    <w:p w14:paraId="03CBEB56" w14:textId="5565D8BD" w:rsidR="00B857F8" w:rsidRDefault="00B857F8" w:rsidP="00AB65BE">
      <w:pPr>
        <w:pStyle w:val="Prrafodelista"/>
        <w:numPr>
          <w:ilvl w:val="0"/>
          <w:numId w:val="19"/>
        </w:numPr>
        <w:spacing w:line="360" w:lineRule="auto"/>
        <w:rPr>
          <w:rFonts w:eastAsia="Calibri"/>
        </w:rPr>
      </w:pPr>
      <w:r>
        <w:rPr>
          <w:rFonts w:eastAsia="Calibri"/>
        </w:rPr>
        <w:t>La contraseña nunca caduca.</w:t>
      </w:r>
    </w:p>
    <w:p w14:paraId="3F38A0FA" w14:textId="1E3DB41A" w:rsidR="00B857F8" w:rsidRDefault="00B857F8" w:rsidP="00AB65BE">
      <w:pPr>
        <w:pStyle w:val="Prrafodelista"/>
        <w:numPr>
          <w:ilvl w:val="0"/>
          <w:numId w:val="19"/>
        </w:numPr>
        <w:spacing w:line="360" w:lineRule="auto"/>
        <w:rPr>
          <w:rFonts w:eastAsia="Calibri"/>
        </w:rPr>
      </w:pPr>
      <w:r>
        <w:rPr>
          <w:rFonts w:eastAsia="Calibri"/>
        </w:rPr>
        <w:t>La cuenta está deshabilitada.</w:t>
      </w:r>
    </w:p>
    <w:p w14:paraId="5BB5A588" w14:textId="77777777" w:rsidR="00C27A4A" w:rsidRDefault="00C27A4A" w:rsidP="00C27A4A">
      <w:pPr>
        <w:pStyle w:val="Prrafodelista"/>
        <w:spacing w:line="360" w:lineRule="auto"/>
        <w:ind w:left="720"/>
        <w:rPr>
          <w:rFonts w:eastAsia="Calibri"/>
        </w:rPr>
      </w:pPr>
    </w:p>
    <w:p w14:paraId="3987A5A1" w14:textId="239FB609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¿Como hacemos para que un usuario tenga privilegios de administrador?</w:t>
      </w:r>
    </w:p>
    <w:p w14:paraId="411736F5" w14:textId="32A43DFB" w:rsidR="00864343" w:rsidRDefault="00864343" w:rsidP="00864343">
      <w:pPr>
        <w:pStyle w:val="Prrafodelista"/>
        <w:spacing w:line="360" w:lineRule="auto"/>
        <w:ind w:left="720"/>
        <w:rPr>
          <w:rFonts w:eastAsia="Calibri"/>
        </w:rPr>
      </w:pPr>
    </w:p>
    <w:p w14:paraId="61EA8C04" w14:textId="6B083A88" w:rsidR="00864343" w:rsidRDefault="00864343" w:rsidP="00864343">
      <w:pPr>
        <w:pStyle w:val="Prrafodelista"/>
        <w:spacing w:line="360" w:lineRule="auto"/>
        <w:ind w:left="720"/>
        <w:rPr>
          <w:rFonts w:eastAsia="Calibri"/>
        </w:rPr>
      </w:pPr>
      <w:r>
        <w:rPr>
          <w:rFonts w:eastAsia="Calibri"/>
        </w:rPr>
        <w:t>Se le añade al grupo Administrador</w:t>
      </w:r>
    </w:p>
    <w:p w14:paraId="6E3A2EC6" w14:textId="77777777" w:rsidR="00864343" w:rsidRDefault="00864343" w:rsidP="00864343">
      <w:pPr>
        <w:pStyle w:val="Prrafodelista"/>
        <w:spacing w:line="360" w:lineRule="auto"/>
        <w:ind w:left="720"/>
        <w:rPr>
          <w:rFonts w:eastAsia="Calibri"/>
        </w:rPr>
      </w:pPr>
    </w:p>
    <w:p w14:paraId="23E9E470" w14:textId="35BA5929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Para que sirve las consolas:</w:t>
      </w:r>
    </w:p>
    <w:p w14:paraId="48FB4725" w14:textId="77777777" w:rsidR="00864343" w:rsidRDefault="00864343" w:rsidP="00864343">
      <w:pPr>
        <w:pStyle w:val="Prrafodelista"/>
        <w:spacing w:line="360" w:lineRule="auto"/>
        <w:ind w:left="720"/>
        <w:rPr>
          <w:rFonts w:eastAsia="Calibri"/>
        </w:rPr>
      </w:pPr>
    </w:p>
    <w:p w14:paraId="5EED5315" w14:textId="3CD5206F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proofErr w:type="spellStart"/>
      <w:r>
        <w:rPr>
          <w:rFonts w:eastAsia="Calibri"/>
        </w:rPr>
        <w:t>lusrmgr.msc</w:t>
      </w:r>
      <w:proofErr w:type="spellEnd"/>
      <w:r>
        <w:rPr>
          <w:rFonts w:eastAsia="Calibri"/>
        </w:rPr>
        <w:t xml:space="preserve">. </w:t>
      </w:r>
      <w:r w:rsidR="00FE21B9">
        <w:rPr>
          <w:rFonts w:eastAsia="Calibri"/>
        </w:rPr>
        <w:t>Es otra forma de ejecutar el administrador de usuarios y grupos locales.</w:t>
      </w:r>
    </w:p>
    <w:p w14:paraId="519947E3" w14:textId="0C73F0E6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proofErr w:type="spellStart"/>
      <w:r>
        <w:rPr>
          <w:rFonts w:eastAsia="Calibri"/>
        </w:rPr>
        <w:t>Secpol.msc</w:t>
      </w:r>
      <w:proofErr w:type="spellEnd"/>
      <w:r>
        <w:rPr>
          <w:rFonts w:eastAsia="Calibri"/>
        </w:rPr>
        <w:t xml:space="preserve">. </w:t>
      </w:r>
      <w:r w:rsidR="00FE21B9">
        <w:rPr>
          <w:rFonts w:eastAsia="Calibri"/>
        </w:rPr>
        <w:t>Ejecuta la directiva de seguridad local</w:t>
      </w:r>
    </w:p>
    <w:p w14:paraId="770999D9" w14:textId="77777777" w:rsidR="00864343" w:rsidRPr="002E6CAB" w:rsidRDefault="00864343" w:rsidP="00864343">
      <w:pPr>
        <w:pStyle w:val="Prrafodelista"/>
        <w:spacing w:line="360" w:lineRule="auto"/>
        <w:ind w:left="1440"/>
        <w:rPr>
          <w:rFonts w:eastAsia="Calibri"/>
        </w:rPr>
      </w:pPr>
    </w:p>
    <w:p w14:paraId="0067A197" w14:textId="4FEFDB6D" w:rsidR="008B2E11" w:rsidRDefault="00FB0138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¿</w:t>
      </w:r>
      <w:r w:rsidR="008B2E11">
        <w:rPr>
          <w:rFonts w:eastAsia="Calibri"/>
        </w:rPr>
        <w:t>Que son las runas?</w:t>
      </w:r>
    </w:p>
    <w:p w14:paraId="3FC1D06B" w14:textId="09658153" w:rsidR="00FB0138" w:rsidRDefault="00FB0138" w:rsidP="00FB0138">
      <w:pPr>
        <w:pStyle w:val="Prrafodelista"/>
        <w:spacing w:line="360" w:lineRule="auto"/>
        <w:ind w:left="720"/>
        <w:rPr>
          <w:rFonts w:eastAsia="Calibri"/>
        </w:rPr>
      </w:pPr>
    </w:p>
    <w:p w14:paraId="5DE9C0B1" w14:textId="239EC389" w:rsidR="00FB0138" w:rsidRDefault="00C76B91" w:rsidP="00FB0138">
      <w:pPr>
        <w:pStyle w:val="Prrafodelista"/>
        <w:spacing w:line="360" w:lineRule="auto"/>
        <w:ind w:left="720"/>
        <w:rPr>
          <w:rFonts w:eastAsia="Calibri"/>
        </w:rPr>
      </w:pPr>
      <w:r>
        <w:rPr>
          <w:rFonts w:eastAsia="Calibri"/>
        </w:rPr>
        <w:t>Runas es comando que se encarga de iniciar sesión en un usuario local desde una misma terminal.</w:t>
      </w:r>
    </w:p>
    <w:p w14:paraId="715BC1B6" w14:textId="77777777" w:rsidR="00C76B91" w:rsidRDefault="00C76B91" w:rsidP="00FB0138">
      <w:pPr>
        <w:pStyle w:val="Prrafodelista"/>
        <w:spacing w:line="360" w:lineRule="auto"/>
        <w:ind w:left="720"/>
        <w:rPr>
          <w:rFonts w:eastAsia="Calibri"/>
        </w:rPr>
      </w:pPr>
    </w:p>
    <w:p w14:paraId="22AED455" w14:textId="1CC02D12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¿Como Ejecutar </w:t>
      </w:r>
      <w:proofErr w:type="spellStart"/>
      <w:r>
        <w:rPr>
          <w:rFonts w:eastAsia="Calibri"/>
        </w:rPr>
        <w:t>cmd</w:t>
      </w:r>
      <w:proofErr w:type="spellEnd"/>
      <w:r>
        <w:rPr>
          <w:rFonts w:eastAsia="Calibri"/>
        </w:rPr>
        <w:t xml:space="preserve"> como administrador?</w:t>
      </w:r>
    </w:p>
    <w:p w14:paraId="138DDE43" w14:textId="44947832" w:rsidR="00C76B91" w:rsidRDefault="00C76B91" w:rsidP="00C76B91">
      <w:pPr>
        <w:pStyle w:val="Prrafodelista"/>
        <w:spacing w:line="360" w:lineRule="auto"/>
        <w:ind w:left="720"/>
        <w:rPr>
          <w:rFonts w:eastAsia="Calibri"/>
        </w:rPr>
      </w:pPr>
    </w:p>
    <w:p w14:paraId="0ED3F76D" w14:textId="5165610C" w:rsidR="00C76B91" w:rsidRDefault="00C76B91" w:rsidP="00C76B91">
      <w:pPr>
        <w:pStyle w:val="Prrafodelista"/>
        <w:spacing w:line="360" w:lineRule="auto"/>
        <w:ind w:left="720"/>
        <w:rPr>
          <w:rFonts w:eastAsia="Calibri"/>
        </w:rPr>
      </w:pPr>
      <w:r>
        <w:rPr>
          <w:rFonts w:eastAsia="Calibri"/>
        </w:rPr>
        <w:t xml:space="preserve">La </w:t>
      </w:r>
      <w:proofErr w:type="spellStart"/>
      <w:r>
        <w:rPr>
          <w:rFonts w:eastAsia="Calibri"/>
        </w:rPr>
        <w:t>cmd</w:t>
      </w:r>
      <w:proofErr w:type="spellEnd"/>
      <w:r>
        <w:rPr>
          <w:rFonts w:eastAsia="Calibri"/>
        </w:rPr>
        <w:t xml:space="preserve"> se puede ejecutar como administrador haciendo </w:t>
      </w:r>
      <w:proofErr w:type="spellStart"/>
      <w:r>
        <w:rPr>
          <w:rFonts w:eastAsia="Calibri"/>
        </w:rPr>
        <w:t>click</w:t>
      </w:r>
      <w:proofErr w:type="spellEnd"/>
      <w:r>
        <w:rPr>
          <w:rFonts w:eastAsia="Calibri"/>
        </w:rPr>
        <w:t xml:space="preserve"> derecho sobre ella y pulsar en “Ejecutar como administrador”</w:t>
      </w:r>
    </w:p>
    <w:p w14:paraId="2D66ADD6" w14:textId="3948E765" w:rsidR="00C76B91" w:rsidRDefault="00C76B91" w:rsidP="00C76B91">
      <w:pPr>
        <w:pStyle w:val="Prrafodelista"/>
        <w:spacing w:line="360" w:lineRule="auto"/>
        <w:ind w:left="720"/>
        <w:rPr>
          <w:rFonts w:eastAsia="Calibri"/>
        </w:rPr>
      </w:pPr>
    </w:p>
    <w:p w14:paraId="45D40EF3" w14:textId="77777777" w:rsidR="00C76B91" w:rsidRDefault="00C76B91" w:rsidP="00C76B91">
      <w:pPr>
        <w:pStyle w:val="Prrafodelista"/>
        <w:spacing w:line="360" w:lineRule="auto"/>
        <w:ind w:left="720"/>
        <w:rPr>
          <w:rFonts w:eastAsia="Calibri"/>
        </w:rPr>
      </w:pPr>
    </w:p>
    <w:p w14:paraId="50B9E79B" w14:textId="5E5A63AE" w:rsidR="00C76B91" w:rsidRDefault="008B2E11" w:rsidP="003B7605">
      <w:pPr>
        <w:pStyle w:val="Prrafodelista"/>
        <w:numPr>
          <w:ilvl w:val="0"/>
          <w:numId w:val="16"/>
        </w:numPr>
        <w:spacing w:line="360" w:lineRule="auto"/>
        <w:jc w:val="both"/>
        <w:rPr>
          <w:rFonts w:eastAsia="Calibri"/>
        </w:rPr>
      </w:pPr>
      <w:r>
        <w:rPr>
          <w:rFonts w:eastAsia="Calibri"/>
        </w:rPr>
        <w:lastRenderedPageBreak/>
        <w:t xml:space="preserve">Averigua que aplicación o herramienta se utiliza para </w:t>
      </w:r>
      <w:r w:rsidRPr="00E32835">
        <w:rPr>
          <w:rFonts w:eastAsia="Calibri"/>
        </w:rPr>
        <w:t>gestionar los usuarios existentes en un sistema operativo de una forma rápida y sencilla, todo ello a través de comandos por consola</w:t>
      </w:r>
    </w:p>
    <w:p w14:paraId="4CAEF0B6" w14:textId="6E556289" w:rsidR="003B7605" w:rsidRDefault="003B7605" w:rsidP="003B7605">
      <w:pPr>
        <w:pStyle w:val="Prrafodelista"/>
        <w:spacing w:line="360" w:lineRule="auto"/>
        <w:ind w:left="720"/>
        <w:jc w:val="both"/>
        <w:rPr>
          <w:rFonts w:eastAsia="Calibri"/>
        </w:rPr>
      </w:pPr>
    </w:p>
    <w:p w14:paraId="5CB21B9A" w14:textId="07B026A4" w:rsidR="003B7605" w:rsidRPr="003B7605" w:rsidRDefault="003B7605" w:rsidP="003B7605">
      <w:pPr>
        <w:pStyle w:val="Prrafodelista"/>
        <w:spacing w:line="360" w:lineRule="auto"/>
        <w:ind w:left="720"/>
        <w:jc w:val="both"/>
        <w:rPr>
          <w:rFonts w:eastAsia="Calibri"/>
        </w:rPr>
      </w:pPr>
      <w:r>
        <w:rPr>
          <w:rFonts w:eastAsia="Calibri"/>
        </w:rPr>
        <w:t xml:space="preserve">La forma más fácil de gestionar usuarios mediante comandos es con la entrada net </w:t>
      </w:r>
      <w:proofErr w:type="spellStart"/>
      <w:r>
        <w:rPr>
          <w:rFonts w:eastAsia="Calibri"/>
        </w:rPr>
        <w:t>user</w:t>
      </w:r>
      <w:proofErr w:type="spellEnd"/>
      <w:r>
        <w:rPr>
          <w:rFonts w:eastAsia="Calibri"/>
        </w:rPr>
        <w:t>.</w:t>
      </w:r>
    </w:p>
    <w:p w14:paraId="4E67924D" w14:textId="77777777" w:rsidR="00C76B91" w:rsidRDefault="00C76B91" w:rsidP="00C76B91">
      <w:pPr>
        <w:pStyle w:val="Prrafodelista"/>
        <w:spacing w:line="360" w:lineRule="auto"/>
        <w:ind w:left="720"/>
        <w:jc w:val="both"/>
        <w:rPr>
          <w:rFonts w:eastAsia="Calibri"/>
        </w:rPr>
      </w:pPr>
    </w:p>
    <w:p w14:paraId="340E43A0" w14:textId="0BC71D13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jc w:val="both"/>
        <w:rPr>
          <w:rFonts w:eastAsia="Calibri"/>
        </w:rPr>
      </w:pPr>
      <w:r>
        <w:rPr>
          <w:rFonts w:eastAsia="Calibri"/>
        </w:rPr>
        <w:t>Verifica si funciona para CMD y PowerShell</w:t>
      </w:r>
    </w:p>
    <w:p w14:paraId="70B31DEB" w14:textId="228FAD2B" w:rsidR="003B7605" w:rsidRDefault="003B7605" w:rsidP="003B7605">
      <w:pPr>
        <w:pStyle w:val="Prrafodelista"/>
        <w:spacing w:line="360" w:lineRule="auto"/>
        <w:ind w:left="720"/>
        <w:jc w:val="both"/>
        <w:rPr>
          <w:rFonts w:eastAsia="Calibri"/>
        </w:rPr>
      </w:pPr>
    </w:p>
    <w:p w14:paraId="7CF31A91" w14:textId="1EFA1D0B" w:rsidR="003B7605" w:rsidRDefault="00292655" w:rsidP="003B7605">
      <w:pPr>
        <w:pStyle w:val="Prrafodelista"/>
        <w:spacing w:line="360" w:lineRule="auto"/>
        <w:ind w:left="720"/>
        <w:jc w:val="both"/>
        <w:rPr>
          <w:rFonts w:eastAsia="Calibri"/>
        </w:rPr>
      </w:pPr>
      <w:r>
        <w:rPr>
          <w:rFonts w:eastAsia="Calibri"/>
        </w:rPr>
        <w:t xml:space="preserve">Powershell: </w:t>
      </w:r>
      <w:r w:rsidRPr="00292655">
        <w:rPr>
          <w:rFonts w:eastAsia="Calibri"/>
        </w:rPr>
        <w:drawing>
          <wp:inline distT="0" distB="0" distL="0" distR="0" wp14:anchorId="7C38E4F1" wp14:editId="2DB3E95D">
            <wp:extent cx="5639289" cy="1996613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B21B" w14:textId="7B3E90E6" w:rsidR="003B7605" w:rsidRDefault="003B7605" w:rsidP="003B7605">
      <w:pPr>
        <w:pStyle w:val="Prrafodelista"/>
        <w:spacing w:line="360" w:lineRule="auto"/>
        <w:ind w:left="720"/>
        <w:jc w:val="both"/>
        <w:rPr>
          <w:rFonts w:eastAsia="Calibri"/>
        </w:rPr>
      </w:pPr>
    </w:p>
    <w:p w14:paraId="2A49BEEB" w14:textId="1DFB2F11" w:rsidR="004173BD" w:rsidRDefault="004173BD" w:rsidP="003B7605">
      <w:pPr>
        <w:pStyle w:val="Prrafodelista"/>
        <w:spacing w:line="360" w:lineRule="auto"/>
        <w:ind w:left="720"/>
        <w:jc w:val="both"/>
        <w:rPr>
          <w:rFonts w:eastAsia="Calibri"/>
        </w:rPr>
      </w:pPr>
      <w:r>
        <w:rPr>
          <w:rFonts w:eastAsia="Calibri"/>
        </w:rPr>
        <w:t xml:space="preserve">CMD: </w:t>
      </w:r>
      <w:r w:rsidRPr="004173BD">
        <w:rPr>
          <w:rFonts w:eastAsia="Calibri"/>
        </w:rPr>
        <w:drawing>
          <wp:inline distT="0" distB="0" distL="0" distR="0" wp14:anchorId="484962FC" wp14:editId="42674626">
            <wp:extent cx="5540220" cy="2728196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AEF8" w14:textId="0EFAE92A" w:rsidR="004173BD" w:rsidRDefault="004173BD" w:rsidP="003B7605">
      <w:pPr>
        <w:pStyle w:val="Prrafodelista"/>
        <w:spacing w:line="360" w:lineRule="auto"/>
        <w:ind w:left="720"/>
        <w:jc w:val="both"/>
        <w:rPr>
          <w:rFonts w:eastAsia="Calibri"/>
        </w:rPr>
      </w:pPr>
    </w:p>
    <w:p w14:paraId="4ACF9D11" w14:textId="19C9607B" w:rsidR="004173BD" w:rsidRDefault="004173BD" w:rsidP="003B7605">
      <w:pPr>
        <w:pStyle w:val="Prrafodelista"/>
        <w:spacing w:line="360" w:lineRule="auto"/>
        <w:ind w:left="720"/>
        <w:jc w:val="both"/>
        <w:rPr>
          <w:rFonts w:eastAsia="Calibri"/>
        </w:rPr>
      </w:pPr>
    </w:p>
    <w:p w14:paraId="5D871736" w14:textId="22926C3A" w:rsidR="004173BD" w:rsidRDefault="004173BD" w:rsidP="003B7605">
      <w:pPr>
        <w:pStyle w:val="Prrafodelista"/>
        <w:spacing w:line="360" w:lineRule="auto"/>
        <w:ind w:left="720"/>
        <w:jc w:val="both"/>
        <w:rPr>
          <w:rFonts w:eastAsia="Calibri"/>
        </w:rPr>
      </w:pPr>
    </w:p>
    <w:p w14:paraId="664EBF57" w14:textId="760F5760" w:rsidR="004173BD" w:rsidRDefault="004173BD" w:rsidP="003B7605">
      <w:pPr>
        <w:pStyle w:val="Prrafodelista"/>
        <w:spacing w:line="360" w:lineRule="auto"/>
        <w:ind w:left="720"/>
        <w:jc w:val="both"/>
        <w:rPr>
          <w:rFonts w:eastAsia="Calibri"/>
        </w:rPr>
      </w:pPr>
    </w:p>
    <w:p w14:paraId="4597F7DC" w14:textId="720C81AB" w:rsidR="004173BD" w:rsidRDefault="004173BD" w:rsidP="003B7605">
      <w:pPr>
        <w:pStyle w:val="Prrafodelista"/>
        <w:spacing w:line="360" w:lineRule="auto"/>
        <w:ind w:left="720"/>
        <w:jc w:val="both"/>
        <w:rPr>
          <w:rFonts w:eastAsia="Calibri"/>
        </w:rPr>
      </w:pPr>
    </w:p>
    <w:p w14:paraId="1F04B525" w14:textId="77777777" w:rsidR="004173BD" w:rsidRDefault="004173BD" w:rsidP="003B7605">
      <w:pPr>
        <w:pStyle w:val="Prrafodelista"/>
        <w:spacing w:line="360" w:lineRule="auto"/>
        <w:ind w:left="720"/>
        <w:jc w:val="both"/>
        <w:rPr>
          <w:rFonts w:eastAsia="Calibri"/>
        </w:rPr>
      </w:pPr>
    </w:p>
    <w:p w14:paraId="2245298B" w14:textId="77777777" w:rsidR="008B2E11" w:rsidRDefault="008B2E11" w:rsidP="008B2E11">
      <w:pPr>
        <w:pStyle w:val="Prrafodelista"/>
        <w:numPr>
          <w:ilvl w:val="0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 xml:space="preserve"> Desde PowerShell Identifica los comandos para:</w:t>
      </w:r>
    </w:p>
    <w:p w14:paraId="525779DC" w14:textId="1B49845A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Listar usuarios</w:t>
      </w:r>
    </w:p>
    <w:p w14:paraId="6E673BC5" w14:textId="096CF4EC" w:rsidR="005158F9" w:rsidRDefault="005158F9" w:rsidP="005158F9">
      <w:pPr>
        <w:pStyle w:val="Prrafodelista"/>
        <w:spacing w:line="360" w:lineRule="auto"/>
        <w:ind w:left="1440"/>
        <w:rPr>
          <w:rFonts w:eastAsia="Calibri"/>
        </w:rPr>
      </w:pPr>
    </w:p>
    <w:p w14:paraId="33FCBB0E" w14:textId="739F7BF6" w:rsidR="005158F9" w:rsidRDefault="005158F9" w:rsidP="005158F9">
      <w:pPr>
        <w:pStyle w:val="Prrafodelista"/>
        <w:spacing w:line="360" w:lineRule="auto"/>
        <w:ind w:left="1440"/>
        <w:rPr>
          <w:rFonts w:eastAsia="Calibri"/>
        </w:rPr>
      </w:pPr>
      <w:r w:rsidRPr="00292655">
        <w:rPr>
          <w:rFonts w:eastAsia="Calibri"/>
        </w:rPr>
        <w:drawing>
          <wp:inline distT="0" distB="0" distL="0" distR="0" wp14:anchorId="486372B8" wp14:editId="2A34DB7B">
            <wp:extent cx="5639289" cy="1996613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F5BF" w14:textId="77777777" w:rsidR="005158F9" w:rsidRDefault="005158F9" w:rsidP="005158F9">
      <w:pPr>
        <w:pStyle w:val="Prrafodelista"/>
        <w:spacing w:line="360" w:lineRule="auto"/>
        <w:ind w:left="1440"/>
        <w:rPr>
          <w:rFonts w:eastAsia="Calibri"/>
        </w:rPr>
      </w:pPr>
    </w:p>
    <w:p w14:paraId="00EAC7E4" w14:textId="6A3F31FE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Listar grupos</w:t>
      </w:r>
    </w:p>
    <w:p w14:paraId="156DD430" w14:textId="3171F308" w:rsidR="005158F9" w:rsidRDefault="005158F9" w:rsidP="005158F9">
      <w:pPr>
        <w:pStyle w:val="Prrafodelista"/>
        <w:spacing w:line="360" w:lineRule="auto"/>
        <w:ind w:left="1440"/>
        <w:rPr>
          <w:rFonts w:eastAsia="Calibri"/>
        </w:rPr>
      </w:pPr>
    </w:p>
    <w:p w14:paraId="7B853938" w14:textId="341BDA97" w:rsidR="005158F9" w:rsidRDefault="00737DCB" w:rsidP="005158F9">
      <w:pPr>
        <w:pStyle w:val="Prrafodelista"/>
        <w:spacing w:line="360" w:lineRule="auto"/>
        <w:ind w:left="1440"/>
        <w:rPr>
          <w:rFonts w:eastAsia="Calibri"/>
        </w:rPr>
      </w:pPr>
      <w:r w:rsidRPr="00737DCB">
        <w:rPr>
          <w:rFonts w:eastAsia="Calibri"/>
        </w:rPr>
        <w:drawing>
          <wp:inline distT="0" distB="0" distL="0" distR="0" wp14:anchorId="2B9DACD9" wp14:editId="124A9B4C">
            <wp:extent cx="2887980" cy="3217749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0167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E38A" w14:textId="77777777" w:rsidR="005158F9" w:rsidRDefault="005158F9" w:rsidP="005158F9">
      <w:pPr>
        <w:pStyle w:val="Prrafodelista"/>
        <w:spacing w:line="360" w:lineRule="auto"/>
        <w:ind w:left="1440"/>
        <w:rPr>
          <w:rFonts w:eastAsia="Calibri"/>
        </w:rPr>
      </w:pPr>
    </w:p>
    <w:p w14:paraId="4A031692" w14:textId="53347E83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Crear usuarios sin contraseña y sin privilegios</w:t>
      </w:r>
    </w:p>
    <w:p w14:paraId="1FE64182" w14:textId="5F6BCA80" w:rsidR="00737DCB" w:rsidRDefault="00737DCB" w:rsidP="00737DCB">
      <w:pPr>
        <w:pStyle w:val="Prrafodelista"/>
        <w:spacing w:line="360" w:lineRule="auto"/>
        <w:ind w:left="1440"/>
        <w:rPr>
          <w:rFonts w:eastAsia="Calibri"/>
        </w:rPr>
      </w:pPr>
    </w:p>
    <w:p w14:paraId="45448C22" w14:textId="71C0C2F3" w:rsidR="00737DCB" w:rsidRDefault="00737DCB" w:rsidP="00737DCB">
      <w:pPr>
        <w:pStyle w:val="Prrafodelista"/>
        <w:spacing w:line="360" w:lineRule="auto"/>
        <w:ind w:left="1440"/>
        <w:rPr>
          <w:rFonts w:eastAsia="Calibri"/>
        </w:rPr>
      </w:pPr>
    </w:p>
    <w:p w14:paraId="0B03D2E0" w14:textId="77777777" w:rsidR="00737DCB" w:rsidRDefault="00737DCB" w:rsidP="00737DCB">
      <w:pPr>
        <w:pStyle w:val="Prrafodelista"/>
        <w:spacing w:line="360" w:lineRule="auto"/>
        <w:ind w:left="1440"/>
        <w:rPr>
          <w:rFonts w:eastAsia="Calibri"/>
        </w:rPr>
      </w:pPr>
    </w:p>
    <w:p w14:paraId="7385C756" w14:textId="77777777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Crear usuarios con contraseña y sin privilegios</w:t>
      </w:r>
    </w:p>
    <w:p w14:paraId="6E3D33E9" w14:textId="77777777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Activar el usuario administrador</w:t>
      </w:r>
    </w:p>
    <w:p w14:paraId="3CFD73A5" w14:textId="77777777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Asignar un usuario privilegios de administrador</w:t>
      </w:r>
    </w:p>
    <w:p w14:paraId="624A6079" w14:textId="77777777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>Agregar un usuario a un dominio</w:t>
      </w:r>
    </w:p>
    <w:p w14:paraId="5A63F27F" w14:textId="77777777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Quitar privilegios de administrador a un usuario</w:t>
      </w:r>
    </w:p>
    <w:p w14:paraId="475AEB98" w14:textId="77777777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Crear grupo</w:t>
      </w:r>
    </w:p>
    <w:p w14:paraId="060D10EC" w14:textId="77777777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Listar miembros de un grupo</w:t>
      </w:r>
    </w:p>
    <w:p w14:paraId="3E4ED406" w14:textId="77777777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Borrar usuarios</w:t>
      </w:r>
    </w:p>
    <w:p w14:paraId="7128BD0C" w14:textId="77777777" w:rsidR="008B2E11" w:rsidRDefault="008B2E11" w:rsidP="008B2E11">
      <w:pPr>
        <w:pStyle w:val="Prrafodelista"/>
        <w:numPr>
          <w:ilvl w:val="1"/>
          <w:numId w:val="16"/>
        </w:numPr>
        <w:spacing w:line="360" w:lineRule="auto"/>
        <w:rPr>
          <w:rFonts w:eastAsia="Calibri"/>
        </w:rPr>
      </w:pPr>
      <w:r>
        <w:rPr>
          <w:rFonts w:eastAsia="Calibri"/>
        </w:rPr>
        <w:t>Borrar grupo</w:t>
      </w:r>
    </w:p>
    <w:p w14:paraId="7C420FEA" w14:textId="77777777" w:rsidR="000D6555" w:rsidRPr="00403ABE" w:rsidRDefault="000D6555" w:rsidP="000D6555">
      <w:pPr>
        <w:spacing w:line="360" w:lineRule="auto"/>
        <w:rPr>
          <w:rFonts w:eastAsia="Calibri"/>
        </w:rPr>
      </w:pPr>
      <w:r>
        <w:rPr>
          <w:rFonts w:eastAsia="Calibri"/>
        </w:rPr>
        <w:t>Mediante entorno gráfico</w:t>
      </w:r>
    </w:p>
    <w:p w14:paraId="0D698E1B" w14:textId="77777777" w:rsidR="000D6555" w:rsidRPr="001B3926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>Lista los usuarios del sistema</w:t>
      </w:r>
    </w:p>
    <w:p w14:paraId="257D4C4B" w14:textId="77777777" w:rsidR="000D6555" w:rsidRPr="001B3926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>Crea dos usuarios, llamados Pedro y Juan.</w:t>
      </w:r>
    </w:p>
    <w:p w14:paraId="52E4B2B6" w14:textId="77777777" w:rsidR="000D6555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Crea un grupo denominado </w:t>
      </w:r>
      <w:proofErr w:type="spellStart"/>
      <w:r>
        <w:rPr>
          <w:rFonts w:eastAsia="Calibri"/>
        </w:rPr>
        <w:t>GrupoSOR</w:t>
      </w:r>
      <w:proofErr w:type="spellEnd"/>
      <w:r>
        <w:rPr>
          <w:rFonts w:eastAsia="Calibri"/>
        </w:rPr>
        <w:t xml:space="preserve"> y añade a Pedro durante la creación como miembro del grupo</w:t>
      </w:r>
    </w:p>
    <w:p w14:paraId="2AA8C550" w14:textId="77777777" w:rsidR="000D6555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Añade el usuario Juan al grupo </w:t>
      </w:r>
      <w:proofErr w:type="spellStart"/>
      <w:r>
        <w:rPr>
          <w:rFonts w:eastAsia="Calibri"/>
        </w:rPr>
        <w:t>GrupoSOR</w:t>
      </w:r>
      <w:proofErr w:type="spellEnd"/>
      <w:r>
        <w:rPr>
          <w:rFonts w:eastAsia="Calibri"/>
        </w:rPr>
        <w:t xml:space="preserve"> desde el listado de usuarios</w:t>
      </w:r>
    </w:p>
    <w:p w14:paraId="27A655B2" w14:textId="77777777" w:rsidR="000D6555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>Cierra la sesión y accede al sistema con Pedro y cambia la fecha y hora. ¿Qué ocurre?</w:t>
      </w:r>
    </w:p>
    <w:p w14:paraId="33325A04" w14:textId="77777777" w:rsidR="000D6555" w:rsidRDefault="000D6555" w:rsidP="000D6555">
      <w:pPr>
        <w:spacing w:line="360" w:lineRule="auto"/>
        <w:rPr>
          <w:rFonts w:eastAsia="Calibri"/>
        </w:rPr>
      </w:pPr>
      <w:r>
        <w:rPr>
          <w:rFonts w:eastAsia="Calibri"/>
        </w:rPr>
        <w:t>Mediante comandos</w:t>
      </w:r>
    </w:p>
    <w:p w14:paraId="2DB428D1" w14:textId="77777777" w:rsidR="000D6555" w:rsidRPr="00403ABE" w:rsidRDefault="000D6555" w:rsidP="000D6555">
      <w:pPr>
        <w:spacing w:line="360" w:lineRule="auto"/>
        <w:rPr>
          <w:rFonts w:eastAsia="Calibri"/>
        </w:rPr>
      </w:pPr>
      <w:r w:rsidRPr="001B3926">
        <w:rPr>
          <w:rFonts w:eastAsia="Calibri"/>
        </w:rPr>
        <w:t>https://www.redeszone.net/tutoriales/seguridad/administrar-usuarios-windows-net-user/</w:t>
      </w:r>
    </w:p>
    <w:p w14:paraId="738E99D6" w14:textId="77777777" w:rsidR="000D6555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>Lista los usuarios y grupos del sistema</w:t>
      </w:r>
    </w:p>
    <w:p w14:paraId="40B0A49F" w14:textId="77777777" w:rsidR="000D6555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>Ver información detallada del usuario Pedro</w:t>
      </w:r>
    </w:p>
    <w:p w14:paraId="53A84798" w14:textId="77777777" w:rsidR="000D6555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>Desactivar la cuenta Juan</w:t>
      </w:r>
    </w:p>
    <w:p w14:paraId="79CF7845" w14:textId="77777777" w:rsidR="000D6555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>Activa la cuenta de administrador</w:t>
      </w:r>
    </w:p>
    <w:p w14:paraId="2745D80B" w14:textId="77777777" w:rsidR="000D6555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Crea un usuario sin contraseña y sin privilegios llamado </w:t>
      </w:r>
      <w:proofErr w:type="spellStart"/>
      <w:r>
        <w:rPr>
          <w:rFonts w:eastAsia="Calibri"/>
        </w:rPr>
        <w:t>miniPedro</w:t>
      </w:r>
      <w:proofErr w:type="spellEnd"/>
    </w:p>
    <w:p w14:paraId="3D7DE3E8" w14:textId="77777777" w:rsidR="000D6555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Crea un usuario con privilegios de administrador y contraseña llamado </w:t>
      </w:r>
      <w:proofErr w:type="spellStart"/>
      <w:r>
        <w:rPr>
          <w:rFonts w:eastAsia="Calibri"/>
        </w:rPr>
        <w:t>SuperPedro</w:t>
      </w:r>
      <w:proofErr w:type="spellEnd"/>
    </w:p>
    <w:p w14:paraId="219D00D1" w14:textId="77777777" w:rsidR="000D6555" w:rsidRPr="003E17CD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>Lista los usuarios</w:t>
      </w:r>
    </w:p>
    <w:p w14:paraId="1F351AFC" w14:textId="77777777" w:rsidR="000D6555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Añade contraseña a </w:t>
      </w:r>
      <w:proofErr w:type="spellStart"/>
      <w:r>
        <w:rPr>
          <w:rFonts w:eastAsia="Calibri"/>
        </w:rPr>
        <w:t>miniPedro</w:t>
      </w:r>
      <w:proofErr w:type="spellEnd"/>
    </w:p>
    <w:p w14:paraId="5358ECD8" w14:textId="77777777" w:rsidR="000D6555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Crea el grupo llamado </w:t>
      </w:r>
      <w:proofErr w:type="spellStart"/>
      <w:r>
        <w:rPr>
          <w:rFonts w:eastAsia="Calibri"/>
        </w:rPr>
        <w:t>SORauxiliar</w:t>
      </w:r>
      <w:proofErr w:type="spellEnd"/>
      <w:r>
        <w:rPr>
          <w:rFonts w:eastAsia="Calibri"/>
        </w:rPr>
        <w:t xml:space="preserve"> e incluye el usuario </w:t>
      </w:r>
      <w:proofErr w:type="spellStart"/>
      <w:r>
        <w:rPr>
          <w:rFonts w:eastAsia="Calibri"/>
        </w:rPr>
        <w:t>miniPedro</w:t>
      </w:r>
      <w:proofErr w:type="spellEnd"/>
    </w:p>
    <w:p w14:paraId="1582F642" w14:textId="77777777" w:rsidR="000D6555" w:rsidRDefault="000D6555" w:rsidP="000D6555">
      <w:pPr>
        <w:pStyle w:val="Prrafodelista"/>
        <w:numPr>
          <w:ilvl w:val="0"/>
          <w:numId w:val="18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Verifica que </w:t>
      </w:r>
      <w:proofErr w:type="spellStart"/>
      <w:r>
        <w:rPr>
          <w:rFonts w:eastAsia="Calibri"/>
        </w:rPr>
        <w:t>minPedro</w:t>
      </w:r>
      <w:proofErr w:type="spellEnd"/>
      <w:r>
        <w:rPr>
          <w:rFonts w:eastAsia="Calibri"/>
        </w:rPr>
        <w:t xml:space="preserve"> pertenece </w:t>
      </w:r>
      <w:proofErr w:type="spellStart"/>
      <w:r>
        <w:rPr>
          <w:rFonts w:eastAsia="Calibri"/>
        </w:rPr>
        <w:t>a el</w:t>
      </w:r>
      <w:proofErr w:type="spellEnd"/>
      <w:r>
        <w:rPr>
          <w:rFonts w:eastAsia="Calibri"/>
        </w:rPr>
        <w:t xml:space="preserve"> grupo </w:t>
      </w:r>
      <w:proofErr w:type="spellStart"/>
      <w:r>
        <w:rPr>
          <w:rFonts w:eastAsia="Calibri"/>
        </w:rPr>
        <w:t>SORauxiliar</w:t>
      </w:r>
      <w:proofErr w:type="spellEnd"/>
    </w:p>
    <w:p w14:paraId="5C2E0902" w14:textId="77777777" w:rsidR="000D6555" w:rsidRDefault="000D6555" w:rsidP="000D6555">
      <w:pPr>
        <w:pStyle w:val="Prrafodelista"/>
        <w:numPr>
          <w:ilvl w:val="0"/>
          <w:numId w:val="18"/>
        </w:numPr>
        <w:spacing w:before="100" w:beforeAutospacing="1" w:line="360" w:lineRule="auto"/>
        <w:ind w:left="714" w:hanging="357"/>
        <w:rPr>
          <w:rFonts w:eastAsia="Calibri"/>
        </w:rPr>
      </w:pPr>
      <w:r>
        <w:rPr>
          <w:rFonts w:eastAsia="Calibri"/>
        </w:rPr>
        <w:t xml:space="preserve">Haz que </w:t>
      </w:r>
      <w:proofErr w:type="spellStart"/>
      <w:r>
        <w:rPr>
          <w:rFonts w:eastAsia="Calibri"/>
        </w:rPr>
        <w:t>miniPedro</w:t>
      </w:r>
      <w:proofErr w:type="spellEnd"/>
      <w:r>
        <w:rPr>
          <w:rFonts w:eastAsia="Calibri"/>
        </w:rPr>
        <w:t xml:space="preserve"> pertenezca al grupo de Administradores</w:t>
      </w:r>
    </w:p>
    <w:p w14:paraId="6D1C730E" w14:textId="77777777" w:rsidR="000D6555" w:rsidRDefault="000D6555" w:rsidP="000D6555">
      <w:pPr>
        <w:pStyle w:val="Prrafodelista"/>
        <w:numPr>
          <w:ilvl w:val="0"/>
          <w:numId w:val="18"/>
        </w:numPr>
        <w:spacing w:before="100" w:beforeAutospacing="1" w:line="360" w:lineRule="auto"/>
        <w:ind w:left="714" w:hanging="357"/>
        <w:rPr>
          <w:rFonts w:eastAsia="Calibri"/>
        </w:rPr>
      </w:pPr>
      <w:r>
        <w:rPr>
          <w:rFonts w:eastAsia="Calibri"/>
        </w:rPr>
        <w:t xml:space="preserve">Elimina </w:t>
      </w:r>
      <w:proofErr w:type="spellStart"/>
      <w:r>
        <w:rPr>
          <w:rFonts w:eastAsia="Calibri"/>
        </w:rPr>
        <w:t>miniPedro</w:t>
      </w:r>
      <w:proofErr w:type="spellEnd"/>
    </w:p>
    <w:p w14:paraId="7776DE69" w14:textId="77777777" w:rsidR="000D6555" w:rsidRDefault="000D6555" w:rsidP="000D6555">
      <w:pPr>
        <w:pStyle w:val="Prrafodelista"/>
        <w:numPr>
          <w:ilvl w:val="0"/>
          <w:numId w:val="18"/>
        </w:numPr>
        <w:spacing w:before="100" w:beforeAutospacing="1" w:line="360" w:lineRule="auto"/>
        <w:ind w:left="714" w:hanging="357"/>
        <w:rPr>
          <w:rFonts w:eastAsia="Calibri"/>
        </w:rPr>
      </w:pPr>
      <w:r w:rsidRPr="003E17CD">
        <w:rPr>
          <w:rFonts w:eastAsia="Calibri"/>
        </w:rPr>
        <w:t>Lista los usuarios</w:t>
      </w:r>
    </w:p>
    <w:p w14:paraId="263F6BF1" w14:textId="77777777" w:rsidR="000D6555" w:rsidRDefault="000D6555" w:rsidP="000D6555">
      <w:pPr>
        <w:pStyle w:val="Prrafodelista"/>
        <w:numPr>
          <w:ilvl w:val="0"/>
          <w:numId w:val="18"/>
        </w:numPr>
        <w:spacing w:before="100" w:beforeAutospacing="1" w:line="360" w:lineRule="auto"/>
        <w:ind w:left="714" w:hanging="357"/>
        <w:rPr>
          <w:rFonts w:eastAsia="Calibri"/>
        </w:rPr>
      </w:pPr>
      <w:r>
        <w:rPr>
          <w:rFonts w:eastAsia="Calibri"/>
        </w:rPr>
        <w:t>Usando runas</w:t>
      </w:r>
    </w:p>
    <w:p w14:paraId="6A1CB186" w14:textId="77777777" w:rsidR="000D6555" w:rsidRDefault="000D6555" w:rsidP="000D6555">
      <w:pPr>
        <w:pStyle w:val="Prrafodelista"/>
        <w:numPr>
          <w:ilvl w:val="1"/>
          <w:numId w:val="18"/>
        </w:numPr>
        <w:spacing w:before="100" w:beforeAutospacing="1" w:line="360" w:lineRule="auto"/>
        <w:rPr>
          <w:rFonts w:eastAsia="Calibri"/>
        </w:rPr>
      </w:pPr>
      <w:r w:rsidRPr="003E17CD">
        <w:rPr>
          <w:rFonts w:eastAsia="Calibri"/>
        </w:rPr>
        <w:t>Verificar lo SID de los usuarios</w:t>
      </w:r>
    </w:p>
    <w:p w14:paraId="69D34BA0" w14:textId="77777777" w:rsidR="000D6555" w:rsidRDefault="000D6555" w:rsidP="000D6555">
      <w:pPr>
        <w:pStyle w:val="Prrafodelista"/>
        <w:numPr>
          <w:ilvl w:val="1"/>
          <w:numId w:val="18"/>
        </w:numPr>
        <w:spacing w:before="100" w:beforeAutospacing="1" w:line="360" w:lineRule="auto"/>
        <w:rPr>
          <w:rFonts w:eastAsia="Calibri"/>
        </w:rPr>
      </w:pPr>
      <w:r>
        <w:rPr>
          <w:rFonts w:eastAsia="Calibri"/>
        </w:rPr>
        <w:t>Verificad los SID de los grupos</w:t>
      </w:r>
    </w:p>
    <w:p w14:paraId="6A09332E" w14:textId="77777777" w:rsidR="000D6555" w:rsidRPr="003E17CD" w:rsidRDefault="000D6555" w:rsidP="000D6555">
      <w:pPr>
        <w:pStyle w:val="Prrafodelista"/>
        <w:numPr>
          <w:ilvl w:val="0"/>
          <w:numId w:val="18"/>
        </w:numPr>
        <w:spacing w:before="100" w:beforeAutospacing="1" w:line="360" w:lineRule="auto"/>
        <w:ind w:left="714" w:hanging="357"/>
        <w:rPr>
          <w:rFonts w:eastAsia="Calibri"/>
        </w:rPr>
      </w:pPr>
      <w:r>
        <w:t xml:space="preserve">Utilizando la consola </w:t>
      </w:r>
      <w:proofErr w:type="spellStart"/>
      <w:r>
        <w:t>secpol.msc</w:t>
      </w:r>
      <w:proofErr w:type="spellEnd"/>
      <w:r>
        <w:t xml:space="preserve"> para estableced</w:t>
      </w:r>
      <w:r w:rsidRPr="003E17CD">
        <w:rPr>
          <w:spacing w:val="-6"/>
        </w:rPr>
        <w:t xml:space="preserve"> </w:t>
      </w:r>
      <w:r>
        <w:t>que</w:t>
      </w:r>
      <w:r w:rsidRPr="003E17CD">
        <w:rPr>
          <w:spacing w:val="-8"/>
        </w:rPr>
        <w:t xml:space="preserve"> </w:t>
      </w:r>
      <w:r>
        <w:t>el</w:t>
      </w:r>
      <w:r w:rsidRPr="003E17CD">
        <w:rPr>
          <w:spacing w:val="-7"/>
        </w:rPr>
        <w:t xml:space="preserve"> </w:t>
      </w:r>
      <w:r>
        <w:t>historial</w:t>
      </w:r>
      <w:r w:rsidRPr="003E17CD">
        <w:rPr>
          <w:spacing w:val="-7"/>
        </w:rPr>
        <w:t xml:space="preserve"> </w:t>
      </w:r>
      <w:r>
        <w:t>de</w:t>
      </w:r>
      <w:r w:rsidRPr="003E17CD">
        <w:rPr>
          <w:spacing w:val="-7"/>
        </w:rPr>
        <w:t xml:space="preserve"> </w:t>
      </w:r>
      <w:r>
        <w:t>contraseñas</w:t>
      </w:r>
      <w:r w:rsidRPr="003E17CD">
        <w:rPr>
          <w:spacing w:val="-8"/>
        </w:rPr>
        <w:t xml:space="preserve"> </w:t>
      </w:r>
      <w:r>
        <w:t>es</w:t>
      </w:r>
      <w:r w:rsidRPr="003E17CD">
        <w:rPr>
          <w:spacing w:val="-8"/>
        </w:rPr>
        <w:t xml:space="preserve"> </w:t>
      </w:r>
      <w:r>
        <w:t>de</w:t>
      </w:r>
      <w:r w:rsidRPr="003E17CD">
        <w:rPr>
          <w:spacing w:val="-8"/>
        </w:rPr>
        <w:t xml:space="preserve"> </w:t>
      </w:r>
      <w:r>
        <w:t>5</w:t>
      </w:r>
      <w:r w:rsidRPr="003E17CD">
        <w:rPr>
          <w:spacing w:val="-7"/>
        </w:rPr>
        <w:t xml:space="preserve"> </w:t>
      </w:r>
      <w:r>
        <w:t>y</w:t>
      </w:r>
      <w:r w:rsidRPr="003E17CD">
        <w:rPr>
          <w:spacing w:val="-6"/>
        </w:rPr>
        <w:t xml:space="preserve"> </w:t>
      </w:r>
      <w:r>
        <w:t>la</w:t>
      </w:r>
      <w:r w:rsidRPr="003E17CD">
        <w:rPr>
          <w:spacing w:val="-6"/>
        </w:rPr>
        <w:t xml:space="preserve"> </w:t>
      </w:r>
      <w:r>
        <w:t>longitud</w:t>
      </w:r>
      <w:r w:rsidRPr="003E17CD">
        <w:rPr>
          <w:spacing w:val="-6"/>
        </w:rPr>
        <w:t xml:space="preserve"> </w:t>
      </w:r>
      <w:r>
        <w:t>mínima</w:t>
      </w:r>
      <w:r w:rsidRPr="003E17CD">
        <w:rPr>
          <w:spacing w:val="-6"/>
        </w:rPr>
        <w:t xml:space="preserve"> </w:t>
      </w:r>
      <w:r>
        <w:t>es</w:t>
      </w:r>
      <w:r w:rsidRPr="003E17CD">
        <w:rPr>
          <w:spacing w:val="-5"/>
        </w:rPr>
        <w:t xml:space="preserve"> </w:t>
      </w:r>
      <w:r>
        <w:t>de</w:t>
      </w:r>
      <w:r w:rsidRPr="003E17CD">
        <w:rPr>
          <w:spacing w:val="-8"/>
        </w:rPr>
        <w:t xml:space="preserve"> </w:t>
      </w:r>
      <w:r>
        <w:t>4</w:t>
      </w:r>
      <w:r w:rsidRPr="003E17CD">
        <w:rPr>
          <w:spacing w:val="-7"/>
        </w:rPr>
        <w:t xml:space="preserve"> </w:t>
      </w:r>
      <w:r>
        <w:t xml:space="preserve">caracteres. </w:t>
      </w:r>
    </w:p>
    <w:p w14:paraId="7DFD67CA" w14:textId="77777777" w:rsidR="000D6555" w:rsidRPr="00C24FDE" w:rsidRDefault="000D6555" w:rsidP="000D6555">
      <w:pPr>
        <w:pStyle w:val="Prrafodelista"/>
        <w:numPr>
          <w:ilvl w:val="0"/>
          <w:numId w:val="18"/>
        </w:numPr>
        <w:spacing w:before="100" w:beforeAutospacing="1" w:line="360" w:lineRule="auto"/>
        <w:ind w:left="714" w:hanging="357"/>
        <w:rPr>
          <w:rFonts w:eastAsia="Calibri"/>
        </w:rPr>
      </w:pPr>
      <w:r>
        <w:lastRenderedPageBreak/>
        <w:t>Cread una cuenta de usuario EVARISTO34 desde la consola de usuarios locales indicando que debe cambiar</w:t>
      </w:r>
      <w:r w:rsidRPr="003E17CD">
        <w:rPr>
          <w:spacing w:val="-5"/>
        </w:rPr>
        <w:t xml:space="preserve"> </w:t>
      </w:r>
      <w:r>
        <w:t>de</w:t>
      </w:r>
      <w:r w:rsidRPr="003E17CD">
        <w:rPr>
          <w:spacing w:val="-3"/>
        </w:rPr>
        <w:t xml:space="preserve"> </w:t>
      </w:r>
      <w:r>
        <w:t>contraseña</w:t>
      </w:r>
      <w:r w:rsidRPr="003E17CD">
        <w:rPr>
          <w:spacing w:val="-2"/>
        </w:rPr>
        <w:t xml:space="preserve"> </w:t>
      </w:r>
      <w:r>
        <w:t>en</w:t>
      </w:r>
      <w:r w:rsidRPr="003E17CD">
        <w:rPr>
          <w:spacing w:val="-5"/>
        </w:rPr>
        <w:t xml:space="preserve"> </w:t>
      </w:r>
      <w:r>
        <w:t>el</w:t>
      </w:r>
      <w:r w:rsidRPr="003E17CD">
        <w:rPr>
          <w:spacing w:val="-2"/>
        </w:rPr>
        <w:t xml:space="preserve"> </w:t>
      </w:r>
      <w:r>
        <w:t>primer</w:t>
      </w:r>
      <w:r w:rsidRPr="003E17CD">
        <w:rPr>
          <w:spacing w:val="-3"/>
        </w:rPr>
        <w:t xml:space="preserve"> </w:t>
      </w:r>
      <w:r>
        <w:t>inicio</w:t>
      </w:r>
      <w:r w:rsidRPr="003E17CD">
        <w:rPr>
          <w:spacing w:val="-4"/>
        </w:rPr>
        <w:t xml:space="preserve"> </w:t>
      </w:r>
      <w:r>
        <w:t>de</w:t>
      </w:r>
      <w:r w:rsidRPr="003E17CD">
        <w:rPr>
          <w:spacing w:val="-3"/>
        </w:rPr>
        <w:t xml:space="preserve"> </w:t>
      </w:r>
      <w:r>
        <w:t>sesión.</w:t>
      </w:r>
      <w:r w:rsidRPr="003E17CD">
        <w:rPr>
          <w:spacing w:val="-4"/>
        </w:rPr>
        <w:t xml:space="preserve"> </w:t>
      </w:r>
      <w:r>
        <w:t>Ponedle</w:t>
      </w:r>
      <w:r w:rsidRPr="003E17CD">
        <w:rPr>
          <w:spacing w:val="-6"/>
        </w:rPr>
        <w:t xml:space="preserve"> </w:t>
      </w:r>
      <w:r>
        <w:t>de</w:t>
      </w:r>
      <w:r w:rsidRPr="003E17CD">
        <w:rPr>
          <w:spacing w:val="-3"/>
        </w:rPr>
        <w:t xml:space="preserve"> </w:t>
      </w:r>
      <w:r>
        <w:t>contraseña</w:t>
      </w:r>
      <w:r w:rsidRPr="003E17CD">
        <w:rPr>
          <w:spacing w:val="-2"/>
        </w:rPr>
        <w:t xml:space="preserve"> </w:t>
      </w:r>
      <w:r>
        <w:t>CABALLO,</w:t>
      </w:r>
      <w:r w:rsidRPr="003E17CD">
        <w:rPr>
          <w:spacing w:val="-5"/>
        </w:rPr>
        <w:t xml:space="preserve"> </w:t>
      </w:r>
      <w:r>
        <w:t>e</w:t>
      </w:r>
      <w:r w:rsidRPr="003E17CD">
        <w:rPr>
          <w:spacing w:val="-3"/>
        </w:rPr>
        <w:t xml:space="preserve"> </w:t>
      </w:r>
      <w:r>
        <w:t>inmediatamente después intentar cambiar la contraseña a otra</w:t>
      </w:r>
      <w:r w:rsidRPr="003E17CD">
        <w:rPr>
          <w:spacing w:val="-4"/>
        </w:rPr>
        <w:t xml:space="preserve"> </w:t>
      </w:r>
      <w:r>
        <w:t>cualquiera.</w:t>
      </w:r>
    </w:p>
    <w:p w14:paraId="6595CC54" w14:textId="0E823611" w:rsidR="0087605E" w:rsidRPr="00F246A8" w:rsidRDefault="0087605E" w:rsidP="00F246A8">
      <w:pPr>
        <w:spacing w:line="360" w:lineRule="auto"/>
        <w:jc w:val="both"/>
        <w:rPr>
          <w:rFonts w:ascii="Segoe UI" w:eastAsia="Calibri" w:hAnsi="Segoe UI" w:cs="Segoe UI"/>
        </w:rPr>
      </w:pPr>
    </w:p>
    <w:sectPr w:rsidR="0087605E" w:rsidRPr="00F246A8" w:rsidSect="00CC4D15">
      <w:headerReference w:type="default" r:id="rId16"/>
      <w:footerReference w:type="default" r:id="rId17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28AD6" w14:textId="77777777" w:rsidR="007F6FAF" w:rsidRDefault="007F6FAF">
      <w:r>
        <w:separator/>
      </w:r>
    </w:p>
    <w:p w14:paraId="6C64EC9C" w14:textId="77777777" w:rsidR="007F6FAF" w:rsidRDefault="007F6FAF"/>
  </w:endnote>
  <w:endnote w:type="continuationSeparator" w:id="0">
    <w:p w14:paraId="0E583820" w14:textId="77777777" w:rsidR="007F6FAF" w:rsidRDefault="007F6FAF">
      <w:r>
        <w:continuationSeparator/>
      </w:r>
    </w:p>
    <w:p w14:paraId="696DCE1B" w14:textId="77777777" w:rsidR="007F6FAF" w:rsidRDefault="007F6FAF"/>
  </w:endnote>
  <w:endnote w:type="continuationNotice" w:id="1">
    <w:p w14:paraId="0244FF6A" w14:textId="77777777" w:rsidR="007F6FAF" w:rsidRDefault="007F6FA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5E798B5" wp14:editId="675D5EC5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-59055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681F0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2D3849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4152ED1" id="Rectángulo: esquinas redondeadas 35" o:spid="_x0000_s1026" style="position:absolute;margin-left:-6.1pt;margin-top:-4.65pt;width:26.25pt;height:29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" fillcolor="#2681f0" stroked="f" strokeweight="2pt">
                    <v:shadow on="t" color="#2d3849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C545B" w:rsidRDefault="00394BB1">
                          <w:pPr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</w:pPr>
                          <w:r w:rsidRPr="003C545B"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C545B" w:rsidRDefault="00394BB1">
                    <w:pPr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</w:pPr>
                    <w:r w:rsidRPr="003C545B"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C1753" w14:textId="77777777" w:rsidR="007F6FAF" w:rsidRDefault="007F6FAF">
      <w:r>
        <w:separator/>
      </w:r>
    </w:p>
    <w:p w14:paraId="5B17AE95" w14:textId="77777777" w:rsidR="007F6FAF" w:rsidRDefault="007F6FAF"/>
  </w:footnote>
  <w:footnote w:type="continuationSeparator" w:id="0">
    <w:p w14:paraId="02EB9050" w14:textId="77777777" w:rsidR="007F6FAF" w:rsidRDefault="007F6FAF">
      <w:r>
        <w:continuationSeparator/>
      </w:r>
    </w:p>
    <w:p w14:paraId="220BFE84" w14:textId="77777777" w:rsidR="007F6FAF" w:rsidRDefault="007F6FAF"/>
  </w:footnote>
  <w:footnote w:type="continuationNotice" w:id="1">
    <w:p w14:paraId="652FC72E" w14:textId="77777777" w:rsidR="007F6FAF" w:rsidRDefault="007F6FA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C545B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2681F0"/>
            <w:right w:val="nil"/>
          </w:tcBorders>
        </w:tcPr>
        <w:p w14:paraId="6FD300A8" w14:textId="77777777" w:rsidR="00D077E9" w:rsidRPr="003C545B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681F0"/>
              <w:sz w:val="20"/>
              <w:szCs w:val="16"/>
            </w:rPr>
          </w:pPr>
        </w:p>
        <w:p w14:paraId="0D5FFBA4" w14:textId="66AA7B4F" w:rsidR="00370673" w:rsidRPr="003C545B" w:rsidRDefault="00DE3887" w:rsidP="00370673">
          <w:pPr>
            <w:spacing w:before="60"/>
            <w:rPr>
              <w:rFonts w:ascii="Poppins" w:hAnsi="Poppins" w:cs="Poppins"/>
              <w:color w:val="2681F0"/>
              <w:sz w:val="20"/>
              <w:szCs w:val="16"/>
            </w:rPr>
          </w:pPr>
          <w:r w:rsidRPr="00DE3887">
            <w:rPr>
              <w:rFonts w:ascii="Poppins" w:hAnsi="Poppins" w:cs="Poppins"/>
              <w:color w:val="2681F0"/>
              <w:sz w:val="20"/>
              <w:szCs w:val="16"/>
            </w:rPr>
            <w:t>ADMINISTRACIÓN DE USUARIOS Y GRUPOS</w:t>
          </w:r>
          <w:r>
            <w:rPr>
              <w:rFonts w:ascii="Poppins" w:hAnsi="Poppins" w:cs="Poppins"/>
              <w:color w:val="2681F0"/>
              <w:sz w:val="20"/>
              <w:szCs w:val="16"/>
            </w:rPr>
            <w:t xml:space="preserve">                                                             </w:t>
          </w:r>
          <w:r w:rsidR="00370673" w:rsidRPr="003C545B">
            <w:rPr>
              <w:rFonts w:ascii="Poppins" w:hAnsi="Poppins" w:cs="Poppins"/>
              <w:color w:val="2681F0"/>
              <w:sz w:val="20"/>
              <w:szCs w:val="16"/>
            </w:rPr>
            <w:t>SISTEMAS OPERATIVOS EN RED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5B6C"/>
    <w:multiLevelType w:val="hybridMultilevel"/>
    <w:tmpl w:val="A3BAA5C0"/>
    <w:lvl w:ilvl="0" w:tplc="3078B740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D271FA"/>
    <w:multiLevelType w:val="hybridMultilevel"/>
    <w:tmpl w:val="DFAC4D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916C7"/>
    <w:multiLevelType w:val="hybridMultilevel"/>
    <w:tmpl w:val="DFAC4D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69431B"/>
    <w:multiLevelType w:val="hybridMultilevel"/>
    <w:tmpl w:val="3D1A8D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F23521"/>
    <w:multiLevelType w:val="hybridMultilevel"/>
    <w:tmpl w:val="7276723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AE566A3"/>
    <w:multiLevelType w:val="hybridMultilevel"/>
    <w:tmpl w:val="B4CEB8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C04091"/>
    <w:multiLevelType w:val="hybridMultilevel"/>
    <w:tmpl w:val="92F656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7A0CBF"/>
    <w:multiLevelType w:val="hybridMultilevel"/>
    <w:tmpl w:val="A32C5C3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B770F0"/>
    <w:multiLevelType w:val="hybridMultilevel"/>
    <w:tmpl w:val="4A643E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2001A6"/>
    <w:multiLevelType w:val="hybridMultilevel"/>
    <w:tmpl w:val="DB748C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2E2575"/>
    <w:multiLevelType w:val="hybridMultilevel"/>
    <w:tmpl w:val="4E5EE4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FF621B"/>
    <w:multiLevelType w:val="hybridMultilevel"/>
    <w:tmpl w:val="0616C6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A30F65"/>
    <w:multiLevelType w:val="hybridMultilevel"/>
    <w:tmpl w:val="289AE2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2B376E"/>
    <w:multiLevelType w:val="hybridMultilevel"/>
    <w:tmpl w:val="478636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EE650A"/>
    <w:multiLevelType w:val="hybridMultilevel"/>
    <w:tmpl w:val="DCF2E0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F60A06"/>
    <w:multiLevelType w:val="hybridMultilevel"/>
    <w:tmpl w:val="504E14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7A19EA"/>
    <w:multiLevelType w:val="hybridMultilevel"/>
    <w:tmpl w:val="BC2C59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AD64D8"/>
    <w:multiLevelType w:val="hybridMultilevel"/>
    <w:tmpl w:val="FBE41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7"/>
  </w:num>
  <w:num w:numId="4">
    <w:abstractNumId w:val="5"/>
  </w:num>
  <w:num w:numId="5">
    <w:abstractNumId w:val="10"/>
  </w:num>
  <w:num w:numId="6">
    <w:abstractNumId w:val="18"/>
  </w:num>
  <w:num w:numId="7">
    <w:abstractNumId w:val="2"/>
  </w:num>
  <w:num w:numId="8">
    <w:abstractNumId w:val="1"/>
  </w:num>
  <w:num w:numId="9">
    <w:abstractNumId w:val="3"/>
  </w:num>
  <w:num w:numId="10">
    <w:abstractNumId w:val="15"/>
  </w:num>
  <w:num w:numId="11">
    <w:abstractNumId w:val="11"/>
  </w:num>
  <w:num w:numId="12">
    <w:abstractNumId w:val="6"/>
  </w:num>
  <w:num w:numId="13">
    <w:abstractNumId w:val="16"/>
  </w:num>
  <w:num w:numId="14">
    <w:abstractNumId w:val="14"/>
  </w:num>
  <w:num w:numId="15">
    <w:abstractNumId w:val="7"/>
  </w:num>
  <w:num w:numId="16">
    <w:abstractNumId w:val="9"/>
  </w:num>
  <w:num w:numId="17">
    <w:abstractNumId w:val="8"/>
  </w:num>
  <w:num w:numId="18">
    <w:abstractNumId w:val="12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>
      <o:colormru v:ext="edit" colors="#fcfcfe,white,#ecf4f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2DC5"/>
    <w:rsid w:val="00007EB9"/>
    <w:rsid w:val="000229ED"/>
    <w:rsid w:val="0002482E"/>
    <w:rsid w:val="00031408"/>
    <w:rsid w:val="00044D7F"/>
    <w:rsid w:val="00050324"/>
    <w:rsid w:val="00053E14"/>
    <w:rsid w:val="0006410B"/>
    <w:rsid w:val="00067046"/>
    <w:rsid w:val="00070DAE"/>
    <w:rsid w:val="00071265"/>
    <w:rsid w:val="000747A0"/>
    <w:rsid w:val="0007650E"/>
    <w:rsid w:val="00082817"/>
    <w:rsid w:val="000A0150"/>
    <w:rsid w:val="000A66C0"/>
    <w:rsid w:val="000A7367"/>
    <w:rsid w:val="000C10EE"/>
    <w:rsid w:val="000D6555"/>
    <w:rsid w:val="000E63C9"/>
    <w:rsid w:val="000F1E9E"/>
    <w:rsid w:val="001046B8"/>
    <w:rsid w:val="00130E9D"/>
    <w:rsid w:val="0013432C"/>
    <w:rsid w:val="00150A6D"/>
    <w:rsid w:val="00184E3F"/>
    <w:rsid w:val="00185B35"/>
    <w:rsid w:val="001B7E03"/>
    <w:rsid w:val="001F1543"/>
    <w:rsid w:val="001F2BC8"/>
    <w:rsid w:val="001F5F6B"/>
    <w:rsid w:val="0020257A"/>
    <w:rsid w:val="00213CCE"/>
    <w:rsid w:val="00214A22"/>
    <w:rsid w:val="00224617"/>
    <w:rsid w:val="00243EBC"/>
    <w:rsid w:val="00246A35"/>
    <w:rsid w:val="0026144A"/>
    <w:rsid w:val="00266DA1"/>
    <w:rsid w:val="0027232F"/>
    <w:rsid w:val="002763AC"/>
    <w:rsid w:val="00284348"/>
    <w:rsid w:val="00292655"/>
    <w:rsid w:val="002A1580"/>
    <w:rsid w:val="002A4D68"/>
    <w:rsid w:val="002C2B2B"/>
    <w:rsid w:val="002D4714"/>
    <w:rsid w:val="002E0066"/>
    <w:rsid w:val="002E45B3"/>
    <w:rsid w:val="002F51F5"/>
    <w:rsid w:val="003052E0"/>
    <w:rsid w:val="00312137"/>
    <w:rsid w:val="00330359"/>
    <w:rsid w:val="0033762F"/>
    <w:rsid w:val="00360494"/>
    <w:rsid w:val="00362063"/>
    <w:rsid w:val="00366C7E"/>
    <w:rsid w:val="00370673"/>
    <w:rsid w:val="00370F3E"/>
    <w:rsid w:val="00371685"/>
    <w:rsid w:val="00384EA3"/>
    <w:rsid w:val="00394BB1"/>
    <w:rsid w:val="0039558A"/>
    <w:rsid w:val="003A2F17"/>
    <w:rsid w:val="003A39A1"/>
    <w:rsid w:val="003A50BA"/>
    <w:rsid w:val="003B7605"/>
    <w:rsid w:val="003C2191"/>
    <w:rsid w:val="003C545B"/>
    <w:rsid w:val="003C79F4"/>
    <w:rsid w:val="003C7FAB"/>
    <w:rsid w:val="003D3863"/>
    <w:rsid w:val="003F4299"/>
    <w:rsid w:val="003F5B46"/>
    <w:rsid w:val="004110DE"/>
    <w:rsid w:val="004173BD"/>
    <w:rsid w:val="00422943"/>
    <w:rsid w:val="00430C4C"/>
    <w:rsid w:val="0044085A"/>
    <w:rsid w:val="004533A0"/>
    <w:rsid w:val="00454B73"/>
    <w:rsid w:val="0046765A"/>
    <w:rsid w:val="00475263"/>
    <w:rsid w:val="00482FAB"/>
    <w:rsid w:val="004A779D"/>
    <w:rsid w:val="004B21A5"/>
    <w:rsid w:val="004C1B8C"/>
    <w:rsid w:val="004D1C1F"/>
    <w:rsid w:val="004D2193"/>
    <w:rsid w:val="004E281F"/>
    <w:rsid w:val="004E5FEE"/>
    <w:rsid w:val="004F432F"/>
    <w:rsid w:val="004F54F4"/>
    <w:rsid w:val="004F64FD"/>
    <w:rsid w:val="004F68AB"/>
    <w:rsid w:val="005037F0"/>
    <w:rsid w:val="005117D6"/>
    <w:rsid w:val="005158F9"/>
    <w:rsid w:val="00516A86"/>
    <w:rsid w:val="00516BAE"/>
    <w:rsid w:val="005275F6"/>
    <w:rsid w:val="00572102"/>
    <w:rsid w:val="0057729A"/>
    <w:rsid w:val="005C3B74"/>
    <w:rsid w:val="005E0664"/>
    <w:rsid w:val="005F1BB0"/>
    <w:rsid w:val="00614CED"/>
    <w:rsid w:val="0064153D"/>
    <w:rsid w:val="00642716"/>
    <w:rsid w:val="006454CF"/>
    <w:rsid w:val="00652D49"/>
    <w:rsid w:val="00654CDF"/>
    <w:rsid w:val="0065652C"/>
    <w:rsid w:val="00656C4D"/>
    <w:rsid w:val="00661424"/>
    <w:rsid w:val="006829CB"/>
    <w:rsid w:val="006A089E"/>
    <w:rsid w:val="006E1872"/>
    <w:rsid w:val="006E5716"/>
    <w:rsid w:val="00704F0E"/>
    <w:rsid w:val="00725004"/>
    <w:rsid w:val="007302B3"/>
    <w:rsid w:val="00730733"/>
    <w:rsid w:val="007309A6"/>
    <w:rsid w:val="00730E3A"/>
    <w:rsid w:val="00732DBB"/>
    <w:rsid w:val="00736AAF"/>
    <w:rsid w:val="00737DCB"/>
    <w:rsid w:val="00763DFE"/>
    <w:rsid w:val="00765B2A"/>
    <w:rsid w:val="007740B7"/>
    <w:rsid w:val="00777C7D"/>
    <w:rsid w:val="0078280C"/>
    <w:rsid w:val="00783A34"/>
    <w:rsid w:val="007869D0"/>
    <w:rsid w:val="00796B45"/>
    <w:rsid w:val="007B3A81"/>
    <w:rsid w:val="007B62B4"/>
    <w:rsid w:val="007C013A"/>
    <w:rsid w:val="007C6B52"/>
    <w:rsid w:val="007D06BD"/>
    <w:rsid w:val="007D16C5"/>
    <w:rsid w:val="007E1553"/>
    <w:rsid w:val="007F6FAF"/>
    <w:rsid w:val="00805671"/>
    <w:rsid w:val="00840B5A"/>
    <w:rsid w:val="00862FE4"/>
    <w:rsid w:val="0086389A"/>
    <w:rsid w:val="00864343"/>
    <w:rsid w:val="008669D9"/>
    <w:rsid w:val="0086774B"/>
    <w:rsid w:val="0087605E"/>
    <w:rsid w:val="00880397"/>
    <w:rsid w:val="008941AE"/>
    <w:rsid w:val="008A4A12"/>
    <w:rsid w:val="008A6CF7"/>
    <w:rsid w:val="008B1FEE"/>
    <w:rsid w:val="008B2E11"/>
    <w:rsid w:val="008C5047"/>
    <w:rsid w:val="008C6BAE"/>
    <w:rsid w:val="008C7A9B"/>
    <w:rsid w:val="008E1952"/>
    <w:rsid w:val="008E4B01"/>
    <w:rsid w:val="008F6110"/>
    <w:rsid w:val="00903C32"/>
    <w:rsid w:val="00916B16"/>
    <w:rsid w:val="009173B9"/>
    <w:rsid w:val="00917884"/>
    <w:rsid w:val="009238E7"/>
    <w:rsid w:val="0093335D"/>
    <w:rsid w:val="0093613E"/>
    <w:rsid w:val="00943026"/>
    <w:rsid w:val="00966B81"/>
    <w:rsid w:val="00971C9B"/>
    <w:rsid w:val="00975B3C"/>
    <w:rsid w:val="00977F79"/>
    <w:rsid w:val="00992CB8"/>
    <w:rsid w:val="009A278D"/>
    <w:rsid w:val="009A6335"/>
    <w:rsid w:val="009B2D4F"/>
    <w:rsid w:val="009C083B"/>
    <w:rsid w:val="009C7720"/>
    <w:rsid w:val="009D3244"/>
    <w:rsid w:val="009E061D"/>
    <w:rsid w:val="009E2F22"/>
    <w:rsid w:val="009E4B33"/>
    <w:rsid w:val="00A01BB1"/>
    <w:rsid w:val="00A048AA"/>
    <w:rsid w:val="00A1612D"/>
    <w:rsid w:val="00A236C6"/>
    <w:rsid w:val="00A23AFA"/>
    <w:rsid w:val="00A2779C"/>
    <w:rsid w:val="00A31B3E"/>
    <w:rsid w:val="00A323C4"/>
    <w:rsid w:val="00A327E3"/>
    <w:rsid w:val="00A35F3B"/>
    <w:rsid w:val="00A430D3"/>
    <w:rsid w:val="00A532F3"/>
    <w:rsid w:val="00A806E7"/>
    <w:rsid w:val="00A8489E"/>
    <w:rsid w:val="00AA228B"/>
    <w:rsid w:val="00AA38B4"/>
    <w:rsid w:val="00AA5B3E"/>
    <w:rsid w:val="00AA6D8F"/>
    <w:rsid w:val="00AB02A7"/>
    <w:rsid w:val="00AB65BE"/>
    <w:rsid w:val="00AC29F3"/>
    <w:rsid w:val="00AD6F41"/>
    <w:rsid w:val="00AE53C5"/>
    <w:rsid w:val="00B01C79"/>
    <w:rsid w:val="00B11DA9"/>
    <w:rsid w:val="00B2052B"/>
    <w:rsid w:val="00B231E5"/>
    <w:rsid w:val="00B46E59"/>
    <w:rsid w:val="00B56BF1"/>
    <w:rsid w:val="00B676C2"/>
    <w:rsid w:val="00B71625"/>
    <w:rsid w:val="00B857F8"/>
    <w:rsid w:val="00B93B53"/>
    <w:rsid w:val="00BB3CE0"/>
    <w:rsid w:val="00BB4123"/>
    <w:rsid w:val="00BE5E12"/>
    <w:rsid w:val="00C02B87"/>
    <w:rsid w:val="00C10689"/>
    <w:rsid w:val="00C22F26"/>
    <w:rsid w:val="00C237BC"/>
    <w:rsid w:val="00C27A4A"/>
    <w:rsid w:val="00C335E4"/>
    <w:rsid w:val="00C4086D"/>
    <w:rsid w:val="00C4741E"/>
    <w:rsid w:val="00C5013D"/>
    <w:rsid w:val="00C56EE8"/>
    <w:rsid w:val="00C62F7C"/>
    <w:rsid w:val="00C662BF"/>
    <w:rsid w:val="00C76B91"/>
    <w:rsid w:val="00C770AA"/>
    <w:rsid w:val="00C97934"/>
    <w:rsid w:val="00CA1896"/>
    <w:rsid w:val="00CA1C00"/>
    <w:rsid w:val="00CA74F5"/>
    <w:rsid w:val="00CB5B28"/>
    <w:rsid w:val="00CC4D15"/>
    <w:rsid w:val="00CE220B"/>
    <w:rsid w:val="00CE6CA2"/>
    <w:rsid w:val="00CE7C7B"/>
    <w:rsid w:val="00CF5371"/>
    <w:rsid w:val="00D0323A"/>
    <w:rsid w:val="00D0559F"/>
    <w:rsid w:val="00D064B5"/>
    <w:rsid w:val="00D077E9"/>
    <w:rsid w:val="00D26A19"/>
    <w:rsid w:val="00D3275E"/>
    <w:rsid w:val="00D331C2"/>
    <w:rsid w:val="00D41411"/>
    <w:rsid w:val="00D42CB7"/>
    <w:rsid w:val="00D52588"/>
    <w:rsid w:val="00D5413D"/>
    <w:rsid w:val="00D54803"/>
    <w:rsid w:val="00D570A9"/>
    <w:rsid w:val="00D6417E"/>
    <w:rsid w:val="00D70D02"/>
    <w:rsid w:val="00D73968"/>
    <w:rsid w:val="00D770C7"/>
    <w:rsid w:val="00D83F36"/>
    <w:rsid w:val="00D86945"/>
    <w:rsid w:val="00D90290"/>
    <w:rsid w:val="00DA3F00"/>
    <w:rsid w:val="00DC706A"/>
    <w:rsid w:val="00DD152F"/>
    <w:rsid w:val="00DE0600"/>
    <w:rsid w:val="00DE213F"/>
    <w:rsid w:val="00DE3887"/>
    <w:rsid w:val="00DF027C"/>
    <w:rsid w:val="00E009B5"/>
    <w:rsid w:val="00E00A32"/>
    <w:rsid w:val="00E22ACD"/>
    <w:rsid w:val="00E250F3"/>
    <w:rsid w:val="00E25F46"/>
    <w:rsid w:val="00E326A2"/>
    <w:rsid w:val="00E4032C"/>
    <w:rsid w:val="00E40A5B"/>
    <w:rsid w:val="00E42AC5"/>
    <w:rsid w:val="00E460AC"/>
    <w:rsid w:val="00E4754B"/>
    <w:rsid w:val="00E543AD"/>
    <w:rsid w:val="00E54447"/>
    <w:rsid w:val="00E54A6A"/>
    <w:rsid w:val="00E620B0"/>
    <w:rsid w:val="00E74C20"/>
    <w:rsid w:val="00E74F42"/>
    <w:rsid w:val="00E7720B"/>
    <w:rsid w:val="00E81B40"/>
    <w:rsid w:val="00E87759"/>
    <w:rsid w:val="00EA487D"/>
    <w:rsid w:val="00EB5DD4"/>
    <w:rsid w:val="00EF555B"/>
    <w:rsid w:val="00EF579E"/>
    <w:rsid w:val="00EF6BDB"/>
    <w:rsid w:val="00F027BB"/>
    <w:rsid w:val="00F11DCF"/>
    <w:rsid w:val="00F162EA"/>
    <w:rsid w:val="00F246A8"/>
    <w:rsid w:val="00F315C6"/>
    <w:rsid w:val="00F37724"/>
    <w:rsid w:val="00F442E4"/>
    <w:rsid w:val="00F52D27"/>
    <w:rsid w:val="00F76A44"/>
    <w:rsid w:val="00F8146F"/>
    <w:rsid w:val="00F829F7"/>
    <w:rsid w:val="00F83527"/>
    <w:rsid w:val="00FB0138"/>
    <w:rsid w:val="00FB76D3"/>
    <w:rsid w:val="00FD583F"/>
    <w:rsid w:val="00FD5A5A"/>
    <w:rsid w:val="00FD67F5"/>
    <w:rsid w:val="00FD7488"/>
    <w:rsid w:val="00FD7EE9"/>
    <w:rsid w:val="00FE21B9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#fcfcfe,white,#ecf4fe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8C4E0E28AF4D02A8730B3155470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43EF5-35C6-4EC1-9974-661D61832C62}"/>
      </w:docPartPr>
      <w:docPartBody>
        <w:p w:rsidR="005B3B57" w:rsidRDefault="00F3130E">
          <w:pPr>
            <w:pStyle w:val="7E8C4E0E28AF4D02A8730B3155470821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0E"/>
    <w:rsid w:val="00003EA0"/>
    <w:rsid w:val="00164604"/>
    <w:rsid w:val="0019768E"/>
    <w:rsid w:val="005B3B57"/>
    <w:rsid w:val="00AD522A"/>
    <w:rsid w:val="00BE008C"/>
    <w:rsid w:val="00C05D8F"/>
    <w:rsid w:val="00D107D1"/>
    <w:rsid w:val="00F3130E"/>
    <w:rsid w:val="00FB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8C4E0E28AF4D02A8730B3155470821">
    <w:name w:val="7E8C4E0E28AF4D02A8730B31554708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83</TotalTime>
  <Pages>9</Pages>
  <Words>1017</Words>
  <Characters>5598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48</cp:revision>
  <cp:lastPrinted>2022-01-14T18:32:00Z</cp:lastPrinted>
  <dcterms:created xsi:type="dcterms:W3CDTF">2022-01-20T12:31:00Z</dcterms:created>
  <dcterms:modified xsi:type="dcterms:W3CDTF">2022-01-27T12:31:00Z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