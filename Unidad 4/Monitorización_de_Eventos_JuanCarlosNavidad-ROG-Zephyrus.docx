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4FE"/>
  <w:body>
    <w:p w14:paraId="4A2E57AD" w14:textId="2CE5D2A3" w:rsidR="00D077E9" w:rsidRDefault="00B01C79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0838EE70" wp14:editId="1BFC1EBC">
            <wp:simplePos x="0" y="0"/>
            <wp:positionH relativeFrom="margin">
              <wp:posOffset>-8147685</wp:posOffset>
            </wp:positionH>
            <wp:positionV relativeFrom="paragraph">
              <wp:posOffset>-762000</wp:posOffset>
            </wp:positionV>
            <wp:extent cx="18795820" cy="11276330"/>
            <wp:effectExtent l="57150" t="0" r="64135" b="115570"/>
            <wp:wrapNone/>
            <wp:docPr id="9" name="Imagen 9" descr="Fondos de pantalla de Windows 10 - FondosM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dos de pantalla de Windows 10 - FondosMi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905" cy="112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chemeClr val="tx1">
                          <a:lumMod val="10000"/>
                          <a:lumOff val="90000"/>
                        </a:schemeClr>
                      </a:outerShdw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2A2122E5" w:rsidR="00D077E9" w:rsidRDefault="00D077E9" w:rsidP="00AB02A7">
            <w:pPr>
              <w:rPr>
                <w:noProof/>
              </w:rPr>
            </w:pPr>
          </w:p>
          <w:p w14:paraId="19779501" w14:textId="352A0A71" w:rsidR="00D077E9" w:rsidRDefault="007740B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5" behindDoc="1" locked="0" layoutInCell="1" allowOverlap="1" wp14:anchorId="109145AA" wp14:editId="6DC78E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465455</wp:posOffset>
                      </wp:positionV>
                      <wp:extent cx="3406140" cy="2026920"/>
                      <wp:effectExtent l="0" t="0" r="0" b="0"/>
                      <wp:wrapTight wrapText="bothSides">
                        <wp:wrapPolygon edited="0">
                          <wp:start x="362" y="0"/>
                          <wp:lineTo x="362" y="21316"/>
                          <wp:lineTo x="21141" y="21316"/>
                          <wp:lineTo x="21141" y="0"/>
                          <wp:lineTo x="362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140" cy="2026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37E3E708" w:rsidR="00D077E9" w:rsidRPr="003C545B" w:rsidRDefault="00833D0D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2681F0"/>
                                      <w:sz w:val="56"/>
                                      <w:szCs w:val="56"/>
                                      <w:lang w:bidi="es-ES"/>
                                    </w:rPr>
                                    <w:t>MONITORIZACIÓN DE EVENTOS Y RENDIMIENTO DEL SISTEMA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36.65pt;width:268.2pt;height:159.6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" filled="f" stroked="f" strokeweight=".5pt">
                      <v:textbox>
                        <w:txbxContent>
                          <w:p w14:paraId="6E4B0DF9" w14:textId="37E3E708" w:rsidR="00D077E9" w:rsidRPr="003C545B" w:rsidRDefault="00833D0D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2681F0"/>
                                <w:sz w:val="56"/>
                                <w:szCs w:val="56"/>
                                <w:lang w:bidi="es-ES"/>
                              </w:rPr>
                              <w:t>MONITORIZACIÓN DE EVENTOS Y RENDIMIENTO DEL SISTEMA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15C98D35" w:rsidR="00D077E9" w:rsidRDefault="00F76A44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7" behindDoc="0" locked="0" layoutInCell="1" allowOverlap="1" wp14:anchorId="1BEC329D" wp14:editId="0CD53172">
                      <wp:simplePos x="0" y="0"/>
                      <wp:positionH relativeFrom="column">
                        <wp:posOffset>106680</wp:posOffset>
                      </wp:positionH>
                      <wp:positionV relativeFrom="paragraph">
                        <wp:posOffset>4611370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9226D3" id="Conector recto 32" o:spid="_x0000_s1026" alt="divisor de texto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363.1pt" to="117.9pt,3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" strokecolor="#2681f0" strokeweight="3pt"/>
                  </w:pict>
                </mc:Fallback>
              </mc:AlternateContent>
            </w:r>
            <w:r w:rsidR="007740B7"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31217187" wp14:editId="69D690A5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207010</wp:posOffset>
                      </wp:positionV>
                      <wp:extent cx="1390918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2681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2CF553" id="Conector recto 5" o:spid="_x0000_s1026" alt="divisor de texto" style="position:absolute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6.3pt" to="117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" strokecolor="#2681f0" strokeweight="3pt"/>
                  </w:pict>
                </mc:Fallback>
              </mc:AlternateContent>
            </w:r>
            <w:r w:rsidR="007740B7" w:rsidRPr="00370673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463196D0" wp14:editId="7A4E65FE">
                  <wp:simplePos x="0" y="0"/>
                  <wp:positionH relativeFrom="column">
                    <wp:posOffset>381195</wp:posOffset>
                  </wp:positionH>
                  <wp:positionV relativeFrom="paragraph">
                    <wp:posOffset>1017905</wp:posOffset>
                  </wp:positionV>
                  <wp:extent cx="2651760" cy="2667831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0" cy="266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5718B82" wp14:editId="0A31D5A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0B1DCD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" strokecolor="#2665f0 [1951]" strokeweight="3pt">
                      <w10:anchorlock/>
                    </v:line>
                  </w:pict>
                </mc:Fallback>
              </mc:AlternateContent>
            </w:r>
          </w:p>
          <w:p w14:paraId="211B3F9F" w14:textId="6573F27B" w:rsidR="00D077E9" w:rsidRDefault="00F76A44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063CF8FC" wp14:editId="78A4D92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10795</wp:posOffset>
                      </wp:positionV>
                      <wp:extent cx="3139440" cy="624840"/>
                      <wp:effectExtent l="0" t="0" r="0" b="3810"/>
                      <wp:wrapNone/>
                      <wp:docPr id="27" name="Cuadro de text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6248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B20C9" w14:textId="73DE41F8" w:rsidR="00704F0E" w:rsidRPr="003C545B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SISTEMAS OPERATIVOS EN RED</w:t>
                                  </w:r>
                                </w:p>
                                <w:p w14:paraId="3095BFCE" w14:textId="6E9B5CD1" w:rsidR="00F76A44" w:rsidRPr="003C545B" w:rsidRDefault="00F76A44" w:rsidP="00704F0E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</w:rPr>
                                  </w:pPr>
                                  <w:r w:rsidRPr="003C545B">
                                    <w:rPr>
                                      <w:rFonts w:ascii="Nirmala UI" w:hAnsi="Nirmala UI" w:cs="Nirmala UI"/>
                                      <w:color w:val="2681F0"/>
                                      <w:sz w:val="28"/>
                                      <w:szCs w:val="28"/>
                                      <w:lang w:bidi="es-ES"/>
                                    </w:rPr>
                                    <w:t>JUAN CARLOS NAVIDAD GARCÍA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F8FC" id="Cuadro de texto 27" o:spid="_x0000_s1027" type="#_x0000_t202" style="position:absolute;margin-left:0;margin-top:.85pt;width:247.2pt;height:49.2pt;z-index:25165824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" filled="f" stroked="f" strokeweight=".5pt">
                      <v:textbox>
                        <w:txbxContent>
                          <w:p w14:paraId="477B20C9" w14:textId="73DE41F8" w:rsidR="00704F0E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SISTEMAS OPERATIVOS EN RED</w:t>
                            </w:r>
                          </w:p>
                          <w:p w14:paraId="3095BFCE" w14:textId="6E9B5CD1" w:rsidR="00F76A44" w:rsidRPr="003C545B" w:rsidRDefault="00F76A44" w:rsidP="00704F0E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</w:rPr>
                            </w:pPr>
                            <w:r w:rsidRPr="003C545B">
                              <w:rPr>
                                <w:rFonts w:ascii="Nirmala UI" w:hAnsi="Nirmala UI" w:cs="Nirmala UI"/>
                                <w:color w:val="2681F0"/>
                                <w:sz w:val="28"/>
                                <w:szCs w:val="28"/>
                                <w:lang w:bidi="es-ES"/>
                              </w:rPr>
                              <w:t>JUAN CARLOS NAVIDAD GARCÍA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64701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12CADC0" w14:textId="1A40C5E9" w:rsidR="00D077E9" w:rsidRPr="00370673" w:rsidRDefault="002B3E97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sdt>
              <w:sdtPr>
                <w:rPr>
                  <w:rFonts w:ascii="Nirmala UI" w:hAnsi="Nirmala UI" w:cs="Nirmala UI"/>
                  <w:noProof/>
                  <w:color w:val="2665F0" w:themeColor="text2" w:themeTint="99"/>
                </w:rPr>
                <w:id w:val="-1740469667"/>
                <w:placeholder>
                  <w:docPart w:val="7E8C4E0E28AF4D02A8730B3155470821"/>
                </w:placeholder>
                <w15:appearance w15:val="hidden"/>
              </w:sdtPr>
              <w:sdtEndPr/>
              <w:sdtContent>
                <w:r w:rsidR="00370673" w:rsidRPr="00370673">
                  <w:rPr>
                    <w:rFonts w:ascii="Nirmala UI" w:hAnsi="Nirmala UI" w:cs="Nirmala UI"/>
                    <w:noProof/>
                    <w:color w:val="2665F0" w:themeColor="text2" w:themeTint="99"/>
                  </w:rPr>
                  <w:t>Sistemas Operativos en Red</w:t>
                </w:r>
              </w:sdtContent>
            </w:sdt>
          </w:p>
          <w:p w14:paraId="2A12433E" w14:textId="29FC6329" w:rsidR="00D077E9" w:rsidRPr="00370673" w:rsidRDefault="00370673" w:rsidP="00AB02A7">
            <w:pPr>
              <w:rPr>
                <w:rFonts w:ascii="Nirmala UI" w:hAnsi="Nirmala UI" w:cs="Nirmala UI"/>
                <w:noProof/>
                <w:color w:val="2665F0" w:themeColor="text2" w:themeTint="99"/>
              </w:rPr>
            </w:pPr>
            <w:r w:rsidRPr="00370673">
              <w:rPr>
                <w:rFonts w:ascii="Nirmala UI" w:hAnsi="Nirmala UI" w:cs="Nirmala UI"/>
                <w:noProof/>
                <w:color w:val="2665F0" w:themeColor="text2" w:themeTint="99"/>
              </w:rPr>
              <w:t>Juan Carlos Navidad García</w:t>
            </w:r>
          </w:p>
          <w:p w14:paraId="19AA669C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93AAC8A" w14:textId="691A1EEC" w:rsidR="007740B7" w:rsidRPr="00362063" w:rsidRDefault="00F76A44" w:rsidP="00362063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04234" wp14:editId="2FCF74F3">
            <wp:simplePos x="0" y="0"/>
            <wp:positionH relativeFrom="column">
              <wp:posOffset>-754380</wp:posOffset>
            </wp:positionH>
            <wp:positionV relativeFrom="paragraph">
              <wp:posOffset>6160770</wp:posOffset>
            </wp:positionV>
            <wp:extent cx="8190230" cy="4243673"/>
            <wp:effectExtent l="628650" t="1466850" r="610870" b="2413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alphaModFix amt="5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30" cy="424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850900" dist="838200" dir="16200000" rotWithShape="0">
                        <a:schemeClr val="bg1">
                          <a:lumMod val="75000"/>
                          <a:alpha val="59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0E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6BDF55B" wp14:editId="61DEAA87">
                <wp:simplePos x="0" y="0"/>
                <wp:positionH relativeFrom="column">
                  <wp:posOffset>-201930</wp:posOffset>
                </wp:positionH>
                <wp:positionV relativeFrom="paragraph">
                  <wp:posOffset>230505</wp:posOffset>
                </wp:positionV>
                <wp:extent cx="3938905" cy="8648700"/>
                <wp:effectExtent l="285750" t="342900" r="290195" b="2476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487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53000">
                              <a:schemeClr val="accent1">
                                <a:lumMod val="5000"/>
                                <a:lumOff val="95000"/>
                                <a:alpha val="82000"/>
                              </a:schemeClr>
                            </a:gs>
                            <a:gs pos="100000">
                              <a:schemeClr val="accent1">
                                <a:lumMod val="20000"/>
                                <a:lumOff val="80000"/>
                                <a:alpha val="86000"/>
                              </a:schemeClr>
                            </a:gs>
                            <a:gs pos="62000">
                              <a:schemeClr val="accent2">
                                <a:lumMod val="20000"/>
                                <a:lumOff val="80000"/>
                                <a:alpha val="98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>
                          <a:outerShdw blurRad="292100" dir="5400000" sx="101000" sy="101000" rotWithShape="0">
                            <a:schemeClr val="tx2">
                              <a:alpha val="58000"/>
                            </a:schemeClr>
                          </a:outerShdw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2F1D7" id="Rectángulo: esquinas redondeadas 12" o:spid="_x0000_s1026" style="position:absolute;margin-left:-15.9pt;margin-top:18.15pt;width:310.15pt;height:681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" fillcolor="#ecf8fe [180]" stroked="f" strokeweight="2pt">
                <v:fill opacity="56360f" color2="#b1e4fd [660]" o:opacity2="53739f" colors="0 #ecf8ff;34734f #ecf8ff;40632f #d7e9f5" focus="100%" type="gradient"/>
                <v:shadow on="t" type="perspective" color="#082a75 [3215]" opacity="38010f" origin=",.5" offset="0,0" matrix="66191f,,,66191f"/>
              </v:round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B992826" w14:textId="72BF53E8" w:rsidR="004B26E4" w:rsidRPr="003F4B2F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ascii="Poppins" w:eastAsia="Calibri" w:hAnsi="Poppins" w:cs="Poppins"/>
          <w:sz w:val="28"/>
          <w:szCs w:val="28"/>
        </w:rPr>
      </w:pPr>
      <w:r w:rsidRPr="003F4B2F">
        <w:rPr>
          <w:rFonts w:ascii="Poppins" w:eastAsia="Calibri" w:hAnsi="Poppins" w:cs="Poppins"/>
          <w:sz w:val="28"/>
          <w:szCs w:val="28"/>
        </w:rPr>
        <w:lastRenderedPageBreak/>
        <w:t>SISTEMA: CPU, memoria y SO instalado: panel de control/sistema y seguridad/sistema y seguridad/sistema</w:t>
      </w:r>
    </w:p>
    <w:p w14:paraId="3102D874" w14:textId="5CB270E0" w:rsidR="00EC6704" w:rsidRPr="003F4B2F" w:rsidRDefault="00E45886" w:rsidP="00EC6704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59271" behindDoc="0" locked="0" layoutInCell="1" allowOverlap="1" wp14:anchorId="7E0D59AD" wp14:editId="44A12D0C">
            <wp:simplePos x="0" y="0"/>
            <wp:positionH relativeFrom="margin">
              <wp:align>center</wp:align>
            </wp:positionH>
            <wp:positionV relativeFrom="paragraph">
              <wp:posOffset>286992</wp:posOffset>
            </wp:positionV>
            <wp:extent cx="4069080" cy="2114834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11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3CCE0" w14:textId="1A9EE48B" w:rsidR="00EC6704" w:rsidRPr="003F4B2F" w:rsidRDefault="00EC6704" w:rsidP="00EC6704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DAC136A" w14:textId="77777777" w:rsidR="00EC6704" w:rsidRPr="003F4B2F" w:rsidRDefault="00EC6704" w:rsidP="00EC6704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DA5F2AC" w14:textId="4BA36904" w:rsidR="004B26E4" w:rsidRPr="003F4B2F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t>ADMINISTRADOR DE DISCOS:DD: administrador del servidor/almacenamiento/administrador de discos</w:t>
      </w:r>
      <w:r w:rsidR="00871797" w:rsidRPr="003F4B2F">
        <w:rPr>
          <w:rFonts w:ascii="Poppins" w:eastAsia="Calibri" w:hAnsi="Poppins" w:cs="Poppins"/>
        </w:rPr>
        <w:t>.</w:t>
      </w:r>
    </w:p>
    <w:p w14:paraId="5700A51B" w14:textId="18E380AD" w:rsidR="00871797" w:rsidRPr="003F4B2F" w:rsidRDefault="00E45886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0295" behindDoc="0" locked="0" layoutInCell="1" allowOverlap="1" wp14:anchorId="47751352" wp14:editId="6ACC23D8">
            <wp:simplePos x="0" y="0"/>
            <wp:positionH relativeFrom="margin">
              <wp:align>center</wp:align>
            </wp:positionH>
            <wp:positionV relativeFrom="paragraph">
              <wp:posOffset>312751</wp:posOffset>
            </wp:positionV>
            <wp:extent cx="3361690" cy="2527466"/>
            <wp:effectExtent l="0" t="0" r="0" b="635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5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93A10" w14:textId="5A375C79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966AD08" w14:textId="7BE20C9B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A0A8FEB" w14:textId="723FFCB7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1BCEEA39" w14:textId="6BFC5C5A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B6FEC1F" w14:textId="1FC22BD1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3F6E3CF" w14:textId="77777777" w:rsidR="00871797" w:rsidRPr="003F4B2F" w:rsidRDefault="00871797" w:rsidP="00871797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25BAB84" w14:textId="48A199BC" w:rsidR="004B26E4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lastRenderedPageBreak/>
        <w:t xml:space="preserve">INFORMACIÓN DEL SISTEMA: Es una herramienta administrativa de Windows. </w:t>
      </w:r>
    </w:p>
    <w:p w14:paraId="7A9397C3" w14:textId="77777777" w:rsidR="003F4B2F" w:rsidRPr="003F4B2F" w:rsidRDefault="003F4B2F" w:rsidP="003F4B2F">
      <w:pPr>
        <w:pStyle w:val="Prrafodelista"/>
        <w:spacing w:line="360" w:lineRule="auto"/>
        <w:ind w:left="720"/>
        <w:rPr>
          <w:rFonts w:ascii="Poppins" w:eastAsia="Calibri" w:hAnsi="Poppins" w:cs="Poppins"/>
        </w:rPr>
      </w:pPr>
    </w:p>
    <w:p w14:paraId="727D1D5D" w14:textId="4FF3968B" w:rsidR="00E45886" w:rsidRPr="00E45886" w:rsidRDefault="004B26E4" w:rsidP="00E45886">
      <w:pPr>
        <w:pStyle w:val="Prrafodelista"/>
        <w:numPr>
          <w:ilvl w:val="1"/>
          <w:numId w:val="9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Memoria física disponible</w:t>
      </w:r>
    </w:p>
    <w:p w14:paraId="3371348E" w14:textId="77777777" w:rsidR="00E45886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  <w:noProof/>
        </w:rPr>
      </w:pPr>
    </w:p>
    <w:p w14:paraId="54ADC69C" w14:textId="34517138" w:rsidR="00E45886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1885A176" wp14:editId="61F5F8AA">
            <wp:extent cx="2270760" cy="65200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7084"/>
                    <a:stretch/>
                  </pic:blipFill>
                  <pic:spPr bwMode="auto">
                    <a:xfrm>
                      <a:off x="0" y="0"/>
                      <a:ext cx="2270957" cy="65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B3A8A" w14:textId="77777777" w:rsidR="00E45886" w:rsidRPr="003F4B2F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2B99AC9B" w14:textId="7FEBBC60" w:rsidR="004B26E4" w:rsidRPr="00E45886" w:rsidRDefault="004B26E4" w:rsidP="004B26E4">
      <w:pPr>
        <w:pStyle w:val="Prrafodelista"/>
        <w:numPr>
          <w:ilvl w:val="1"/>
          <w:numId w:val="9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Memoria virtual</w:t>
      </w:r>
    </w:p>
    <w:p w14:paraId="11A6B06E" w14:textId="42CB21AF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05D8197C" w14:textId="6351CDD4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54521FF2" wp14:editId="4A4A5CCC">
            <wp:extent cx="2270760" cy="4081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614"/>
                    <a:stretch/>
                  </pic:blipFill>
                  <pic:spPr bwMode="auto">
                    <a:xfrm>
                      <a:off x="0" y="0"/>
                      <a:ext cx="2270957" cy="40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5BEDE" w14:textId="77777777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4BF90B04" w14:textId="530A4F88" w:rsidR="00E45886" w:rsidRPr="00E45886" w:rsidRDefault="004B26E4" w:rsidP="00E45886">
      <w:pPr>
        <w:pStyle w:val="Prrafodelista"/>
        <w:numPr>
          <w:ilvl w:val="1"/>
          <w:numId w:val="9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Numero de cilindros</w:t>
      </w:r>
    </w:p>
    <w:p w14:paraId="4E28FDF9" w14:textId="77777777" w:rsidR="00E45886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  <w:noProof/>
        </w:rPr>
      </w:pPr>
    </w:p>
    <w:p w14:paraId="7D8DEE61" w14:textId="026DECFB" w:rsidR="00E45886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2A1C048A" wp14:editId="74EEA647">
            <wp:extent cx="2354578" cy="246491"/>
            <wp:effectExtent l="0" t="0" r="825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249"/>
                    <a:stretch/>
                  </pic:blipFill>
                  <pic:spPr bwMode="auto">
                    <a:xfrm>
                      <a:off x="0" y="0"/>
                      <a:ext cx="2354784" cy="2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8400" w14:textId="77777777" w:rsidR="00E45886" w:rsidRPr="00E45886" w:rsidRDefault="00E45886" w:rsidP="00E45886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701DA0D9" w14:textId="5F5C5298" w:rsidR="005A6F81" w:rsidRPr="00E45886" w:rsidRDefault="004B26E4" w:rsidP="005A6F81">
      <w:pPr>
        <w:pStyle w:val="Prrafodelista"/>
        <w:numPr>
          <w:ilvl w:val="1"/>
          <w:numId w:val="9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Numero de sectores</w:t>
      </w:r>
    </w:p>
    <w:p w14:paraId="68BFBE0C" w14:textId="77777777" w:rsidR="00E45886" w:rsidRDefault="00E45886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  <w:noProof/>
        </w:rPr>
      </w:pPr>
    </w:p>
    <w:p w14:paraId="0225828B" w14:textId="60DBBBC7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19E4DE3A" wp14:editId="472E9375">
            <wp:extent cx="2354578" cy="20375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3089"/>
                    <a:stretch/>
                  </pic:blipFill>
                  <pic:spPr bwMode="auto">
                    <a:xfrm>
                      <a:off x="0" y="0"/>
                      <a:ext cx="2354784" cy="20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8270" w14:textId="77777777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40A1419F" w14:textId="0B4D02EE" w:rsidR="005A6F81" w:rsidRPr="00E45886" w:rsidRDefault="004B26E4" w:rsidP="005A6F81">
      <w:pPr>
        <w:pStyle w:val="Prrafodelista"/>
        <w:numPr>
          <w:ilvl w:val="1"/>
          <w:numId w:val="9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DHCP: ¿habilitado?</w:t>
      </w:r>
    </w:p>
    <w:p w14:paraId="24761551" w14:textId="611C8862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1EA90E24" w14:textId="13C548C5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7018C799" wp14:editId="01AE38CA">
            <wp:extent cx="1806097" cy="25148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791" w14:textId="001F4F8A" w:rsidR="005A6F81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4C3B1283" w14:textId="1141F9F8" w:rsidR="003F4B2F" w:rsidRDefault="003F4B2F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2B1F60CF" w14:textId="6DD1A423" w:rsidR="003F4B2F" w:rsidRDefault="003F4B2F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1E92C2BC" w14:textId="7F456F0C" w:rsidR="003F4B2F" w:rsidRDefault="003F4B2F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10252140" w14:textId="77777777" w:rsidR="003F4B2F" w:rsidRPr="003F4B2F" w:rsidRDefault="003F4B2F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052E7EC8" w14:textId="16F06FA8" w:rsidR="004B26E4" w:rsidRDefault="004B26E4" w:rsidP="004B26E4">
      <w:pPr>
        <w:pStyle w:val="Prrafodelista"/>
        <w:numPr>
          <w:ilvl w:val="0"/>
          <w:numId w:val="9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lastRenderedPageBreak/>
        <w:t>HERRAMIENTAS DE MONITORIZACIÓN:  Pertenecen al conjunto de herramientas administrativas</w:t>
      </w:r>
    </w:p>
    <w:p w14:paraId="20F835C2" w14:textId="77777777" w:rsidR="00E45886" w:rsidRPr="003F4B2F" w:rsidRDefault="00E45886" w:rsidP="00E45886">
      <w:pPr>
        <w:pStyle w:val="Prrafodelista"/>
        <w:spacing w:line="360" w:lineRule="auto"/>
        <w:ind w:left="720"/>
        <w:rPr>
          <w:rFonts w:ascii="Poppins" w:eastAsia="Calibri" w:hAnsi="Poppins" w:cs="Poppins"/>
        </w:rPr>
      </w:pPr>
    </w:p>
    <w:p w14:paraId="63C26026" w14:textId="4D51552E" w:rsidR="004B26E4" w:rsidRPr="00E45886" w:rsidRDefault="004B26E4" w:rsidP="004B26E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 xml:space="preserve">Enuméralas </w:t>
      </w:r>
    </w:p>
    <w:p w14:paraId="443DA312" w14:textId="0BA5CFD2" w:rsidR="005A6F81" w:rsidRPr="003F4B2F" w:rsidRDefault="005A6F81" w:rsidP="005A6F81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73225C70" w14:textId="63BF2A7F" w:rsidR="005A6F81" w:rsidRDefault="005A6F81" w:rsidP="005A6F81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Administrador de tareas;</w:t>
      </w:r>
    </w:p>
    <w:p w14:paraId="37CE391B" w14:textId="77777777" w:rsidR="00E45886" w:rsidRPr="00E45886" w:rsidRDefault="00E45886" w:rsidP="00E45886">
      <w:pPr>
        <w:pStyle w:val="Prrafodelista"/>
        <w:spacing w:line="360" w:lineRule="auto"/>
        <w:ind w:left="2160"/>
        <w:rPr>
          <w:rFonts w:ascii="Segoe UI" w:eastAsia="Calibri" w:hAnsi="Segoe UI" w:cs="Segoe UI"/>
          <w:b/>
          <w:bCs/>
        </w:rPr>
      </w:pPr>
    </w:p>
    <w:p w14:paraId="330D5331" w14:textId="6728576B" w:rsidR="005A6F81" w:rsidRPr="003F4B2F" w:rsidRDefault="00265ADA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>
        <w:rPr>
          <w:rFonts w:ascii="Segoe UI" w:eastAsia="Calibri" w:hAnsi="Segoe UI" w:cs="Segoe UI"/>
        </w:rPr>
        <w:t>M</w:t>
      </w:r>
      <w:r w:rsidR="005A6F81" w:rsidRPr="003F4B2F">
        <w:rPr>
          <w:rFonts w:ascii="Segoe UI" w:eastAsia="Calibri" w:hAnsi="Segoe UI" w:cs="Segoe UI"/>
        </w:rPr>
        <w:t>onitoriza la CPU, RAM, discos, red, procesos y servicios.</w:t>
      </w:r>
    </w:p>
    <w:p w14:paraId="4ADD46AE" w14:textId="5F74E259" w:rsidR="00A74A58" w:rsidRDefault="00A74A58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Se </w:t>
      </w:r>
      <w:r w:rsidR="00265ADA">
        <w:rPr>
          <w:rFonts w:ascii="Segoe UI" w:eastAsia="Calibri" w:hAnsi="Segoe UI" w:cs="Segoe UI"/>
        </w:rPr>
        <w:t>puede acceder</w:t>
      </w:r>
      <w:r w:rsidRPr="003F4B2F">
        <w:rPr>
          <w:rFonts w:ascii="Segoe UI" w:eastAsia="Calibri" w:hAnsi="Segoe UI" w:cs="Segoe UI"/>
        </w:rPr>
        <w:t xml:space="preserve"> tecleando administrador de tareas</w:t>
      </w:r>
      <w:r w:rsidR="00265ADA">
        <w:rPr>
          <w:rFonts w:ascii="Segoe UI" w:eastAsia="Calibri" w:hAnsi="Segoe UI" w:cs="Segoe UI"/>
        </w:rPr>
        <w:t xml:space="preserve"> en la búsqueda del menú de inicio</w:t>
      </w:r>
      <w:r w:rsidRPr="003F4B2F">
        <w:rPr>
          <w:rFonts w:ascii="Segoe UI" w:eastAsia="Calibri" w:hAnsi="Segoe UI" w:cs="Segoe UI"/>
        </w:rPr>
        <w:t>.</w:t>
      </w:r>
    </w:p>
    <w:p w14:paraId="0A550355" w14:textId="77777777" w:rsidR="00E45886" w:rsidRPr="003F4B2F" w:rsidRDefault="00E45886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28E364CC" w14:textId="11AE8129" w:rsidR="005A6F81" w:rsidRDefault="005A6F81" w:rsidP="005A6F81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E45886">
        <w:rPr>
          <w:rFonts w:ascii="Segoe UI" w:eastAsia="Calibri" w:hAnsi="Segoe UI" w:cs="Segoe UI"/>
          <w:b/>
          <w:bCs/>
        </w:rPr>
        <w:t>Visor de eventos;</w:t>
      </w:r>
    </w:p>
    <w:p w14:paraId="6E9DBAD6" w14:textId="77777777" w:rsidR="00265ADA" w:rsidRPr="00E45886" w:rsidRDefault="00265ADA" w:rsidP="00265ADA">
      <w:pPr>
        <w:pStyle w:val="Prrafodelista"/>
        <w:spacing w:line="360" w:lineRule="auto"/>
        <w:ind w:left="2160"/>
        <w:rPr>
          <w:rFonts w:ascii="Segoe UI" w:eastAsia="Calibri" w:hAnsi="Segoe UI" w:cs="Segoe UI"/>
          <w:b/>
          <w:bCs/>
        </w:rPr>
      </w:pPr>
    </w:p>
    <w:p w14:paraId="606A6EEB" w14:textId="7A57AF56" w:rsidR="005A6F81" w:rsidRPr="003F4B2F" w:rsidRDefault="005A6F81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Almacena información del sistema y otros eventos generales de aplicaciones en el registro de eventos de Windows.</w:t>
      </w:r>
    </w:p>
    <w:p w14:paraId="476FBDE4" w14:textId="5E6744DC" w:rsidR="00A74A58" w:rsidRPr="003F4B2F" w:rsidRDefault="003C0B32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>
        <w:rPr>
          <w:rFonts w:ascii="Segoe UI" w:eastAsia="Calibri" w:hAnsi="Segoe UI" w:cs="Segoe UI"/>
        </w:rPr>
        <w:t>Se puede acceder t</w:t>
      </w:r>
      <w:r w:rsidR="00A74A58" w:rsidRPr="003F4B2F">
        <w:rPr>
          <w:rFonts w:ascii="Segoe UI" w:eastAsia="Calibri" w:hAnsi="Segoe UI" w:cs="Segoe UI"/>
        </w:rPr>
        <w:t xml:space="preserve">ecleando visor de eventos </w:t>
      </w:r>
      <w:r>
        <w:rPr>
          <w:rFonts w:ascii="Segoe UI" w:eastAsia="Calibri" w:hAnsi="Segoe UI" w:cs="Segoe UI"/>
        </w:rPr>
        <w:t>en la búsqueda del menú de inicio</w:t>
      </w:r>
      <w:r w:rsidR="00A74A58" w:rsidRPr="003F4B2F">
        <w:rPr>
          <w:rFonts w:ascii="Segoe UI" w:eastAsia="Calibri" w:hAnsi="Segoe UI" w:cs="Segoe UI"/>
        </w:rPr>
        <w:t>.</w:t>
      </w:r>
    </w:p>
    <w:p w14:paraId="1044F1B5" w14:textId="77777777" w:rsidR="00A74A58" w:rsidRPr="003F4B2F" w:rsidRDefault="00A74A58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765734F4" w14:textId="3AC996FF" w:rsidR="005A6F81" w:rsidRDefault="005A6F81" w:rsidP="005A6F81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3C0B32">
        <w:rPr>
          <w:rFonts w:ascii="Segoe UI" w:eastAsia="Calibri" w:hAnsi="Segoe UI" w:cs="Segoe UI"/>
          <w:b/>
          <w:bCs/>
        </w:rPr>
        <w:t>Monitor de recursos;</w:t>
      </w:r>
    </w:p>
    <w:p w14:paraId="62B27DC4" w14:textId="77777777" w:rsidR="003C0B32" w:rsidRPr="003C0B32" w:rsidRDefault="003C0B32" w:rsidP="003C0B32">
      <w:pPr>
        <w:pStyle w:val="Prrafodelista"/>
        <w:spacing w:line="360" w:lineRule="auto"/>
        <w:ind w:left="2160"/>
        <w:rPr>
          <w:rFonts w:ascii="Segoe UI" w:eastAsia="Calibri" w:hAnsi="Segoe UI" w:cs="Segoe UI"/>
          <w:b/>
          <w:bCs/>
        </w:rPr>
      </w:pPr>
    </w:p>
    <w:p w14:paraId="7B2D375C" w14:textId="62999428" w:rsidR="005A6F81" w:rsidRPr="003F4B2F" w:rsidRDefault="005A6F81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Recopila datos sobre el rendimiento del sistema mediante contadores que miden la actividad o el estado actual del sistema.</w:t>
      </w:r>
    </w:p>
    <w:p w14:paraId="7E27904C" w14:textId="1F2DCF59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>
        <w:rPr>
          <w:rFonts w:ascii="Segoe UI" w:eastAsia="Calibri" w:hAnsi="Segoe UI" w:cs="Segoe UI"/>
        </w:rPr>
        <w:t>Se puede ejecutar e</w:t>
      </w:r>
      <w:r w:rsidR="00A74A58" w:rsidRPr="003F4B2F">
        <w:rPr>
          <w:rFonts w:ascii="Segoe UI" w:eastAsia="Calibri" w:hAnsi="Segoe UI" w:cs="Segoe UI"/>
        </w:rPr>
        <w:t xml:space="preserve">scribiendo monitor de recursos </w:t>
      </w:r>
      <w:r>
        <w:rPr>
          <w:rFonts w:ascii="Segoe UI" w:eastAsia="Calibri" w:hAnsi="Segoe UI" w:cs="Segoe UI"/>
        </w:rPr>
        <w:t>en la búsqueda del menú de inicio</w:t>
      </w:r>
      <w:r w:rsidR="00A74A58" w:rsidRPr="003F4B2F">
        <w:rPr>
          <w:rFonts w:ascii="Segoe UI" w:eastAsia="Calibri" w:hAnsi="Segoe UI" w:cs="Segoe UI"/>
        </w:rPr>
        <w:t>.</w:t>
      </w:r>
    </w:p>
    <w:p w14:paraId="230FDE27" w14:textId="1BDFA0B8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6D256E2F" w14:textId="5000FBE2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50CBDBDA" w14:textId="37BE105D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11869548" w14:textId="7319A84C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3A5A4DD7" w14:textId="3569100A" w:rsidR="003C0B32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1A992ECB" w14:textId="77777777" w:rsidR="003C0B32" w:rsidRPr="003F4B2F" w:rsidRDefault="003C0B32" w:rsidP="00A74A58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27CC0B95" w14:textId="3B7840B4" w:rsidR="005A6F81" w:rsidRDefault="005A6F81" w:rsidP="005A6F81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3C0B32">
        <w:rPr>
          <w:rFonts w:ascii="Segoe UI" w:eastAsia="Calibri" w:hAnsi="Segoe UI" w:cs="Segoe UI"/>
          <w:b/>
          <w:bCs/>
        </w:rPr>
        <w:lastRenderedPageBreak/>
        <w:t>Monitor de rendimiento;</w:t>
      </w:r>
    </w:p>
    <w:p w14:paraId="0F571C26" w14:textId="77777777" w:rsidR="003C0B32" w:rsidRPr="003C0B32" w:rsidRDefault="003C0B32" w:rsidP="003C0B32">
      <w:pPr>
        <w:pStyle w:val="Prrafodelista"/>
        <w:spacing w:line="360" w:lineRule="auto"/>
        <w:ind w:left="2160"/>
        <w:rPr>
          <w:rFonts w:ascii="Segoe UI" w:eastAsia="Calibri" w:hAnsi="Segoe UI" w:cs="Segoe UI"/>
          <w:b/>
          <w:bCs/>
        </w:rPr>
      </w:pPr>
    </w:p>
    <w:p w14:paraId="42B68002" w14:textId="69D39269" w:rsidR="005A6F81" w:rsidRPr="003F4B2F" w:rsidRDefault="005A6F81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Ayuda a monitorizar un sistema tanto en tiempo real como recopilando datos que pueden ser analizados posteriormente.</w:t>
      </w:r>
    </w:p>
    <w:p w14:paraId="74A4B782" w14:textId="65702DB7" w:rsidR="005A6F81" w:rsidRDefault="00A74A58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Tecleando </w:t>
      </w:r>
      <w:proofErr w:type="spellStart"/>
      <w:r w:rsidRPr="003F4B2F">
        <w:rPr>
          <w:rFonts w:ascii="Segoe UI" w:eastAsia="Calibri" w:hAnsi="Segoe UI" w:cs="Segoe UI"/>
        </w:rPr>
        <w:t>perfmon.msc</w:t>
      </w:r>
      <w:proofErr w:type="spellEnd"/>
      <w:r w:rsidR="003C0B32">
        <w:rPr>
          <w:rFonts w:ascii="Segoe UI" w:eastAsia="Calibri" w:hAnsi="Segoe UI" w:cs="Segoe UI"/>
        </w:rPr>
        <w:t xml:space="preserve"> en </w:t>
      </w:r>
      <w:r w:rsidR="0099345D">
        <w:rPr>
          <w:rFonts w:ascii="Segoe UI" w:eastAsia="Calibri" w:hAnsi="Segoe UI" w:cs="Segoe UI"/>
        </w:rPr>
        <w:t>la herramienta “Ejecutar” (Windows + R)</w:t>
      </w:r>
      <w:r w:rsidRPr="003F4B2F">
        <w:rPr>
          <w:rFonts w:ascii="Segoe UI" w:eastAsia="Calibri" w:hAnsi="Segoe UI" w:cs="Segoe UI"/>
        </w:rPr>
        <w:t xml:space="preserve"> se ejecuta.</w:t>
      </w:r>
    </w:p>
    <w:p w14:paraId="2F82D01E" w14:textId="77777777" w:rsidR="003C0B32" w:rsidRPr="003F4B2F" w:rsidRDefault="003C0B32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</w:p>
    <w:p w14:paraId="11CB0325" w14:textId="3E725B62" w:rsidR="005A6F81" w:rsidRDefault="005A6F81" w:rsidP="005A6F81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99345D">
        <w:rPr>
          <w:rFonts w:ascii="Segoe UI" w:eastAsia="Calibri" w:hAnsi="Segoe UI" w:cs="Segoe UI"/>
          <w:b/>
          <w:bCs/>
        </w:rPr>
        <w:t>Programación de tareas.</w:t>
      </w:r>
    </w:p>
    <w:p w14:paraId="44289931" w14:textId="77777777" w:rsidR="0099345D" w:rsidRPr="0099345D" w:rsidRDefault="0099345D" w:rsidP="0099345D">
      <w:pPr>
        <w:pStyle w:val="Prrafodelista"/>
        <w:spacing w:line="360" w:lineRule="auto"/>
        <w:ind w:left="2160"/>
        <w:rPr>
          <w:rFonts w:ascii="Segoe UI" w:eastAsia="Calibri" w:hAnsi="Segoe UI" w:cs="Segoe UI"/>
          <w:b/>
          <w:bCs/>
        </w:rPr>
      </w:pPr>
    </w:p>
    <w:p w14:paraId="39F6B48A" w14:textId="6489B76D" w:rsidR="005A6F81" w:rsidRPr="003F4B2F" w:rsidRDefault="005A6F81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Como el mismo nombre dice, se dedica programar tareas para que se ejecuten en un periodo de tiempo configurado.</w:t>
      </w:r>
    </w:p>
    <w:p w14:paraId="6E4CD2E8" w14:textId="22087ED0" w:rsidR="005A6F81" w:rsidRPr="003F4B2F" w:rsidRDefault="005A6F81" w:rsidP="005A6F81">
      <w:pPr>
        <w:pStyle w:val="Prrafodelista"/>
        <w:spacing w:line="360" w:lineRule="auto"/>
        <w:ind w:left="216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Tecleando el comando </w:t>
      </w:r>
      <w:proofErr w:type="spellStart"/>
      <w:r w:rsidRPr="003F4B2F">
        <w:rPr>
          <w:rFonts w:ascii="Segoe UI" w:eastAsia="Calibri" w:hAnsi="Segoe UI" w:cs="Segoe UI"/>
        </w:rPr>
        <w:t>taskchd.msc</w:t>
      </w:r>
      <w:proofErr w:type="spellEnd"/>
      <w:r w:rsidR="0099345D">
        <w:rPr>
          <w:rFonts w:ascii="Segoe UI" w:eastAsia="Calibri" w:hAnsi="Segoe UI" w:cs="Segoe UI"/>
        </w:rPr>
        <w:t xml:space="preserve"> en la herramienta “Ejecutar”</w:t>
      </w:r>
      <w:r w:rsidR="003E6937">
        <w:rPr>
          <w:rFonts w:ascii="Segoe UI" w:eastAsia="Calibri" w:hAnsi="Segoe UI" w:cs="Segoe UI"/>
        </w:rPr>
        <w:t xml:space="preserve"> (Windows + R)</w:t>
      </w:r>
      <w:r w:rsidRPr="003F4B2F">
        <w:rPr>
          <w:rFonts w:ascii="Segoe UI" w:eastAsia="Calibri" w:hAnsi="Segoe UI" w:cs="Segoe UI"/>
        </w:rPr>
        <w:t xml:space="preserve"> se ejecuta.</w:t>
      </w:r>
    </w:p>
    <w:p w14:paraId="711090D6" w14:textId="77777777" w:rsidR="003F4B2F" w:rsidRPr="003F4B2F" w:rsidRDefault="003F4B2F" w:rsidP="00AF1CEB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3B813D4" w14:textId="702AAA1F" w:rsidR="00AF1CEB" w:rsidRPr="003F4B2F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ascii="Poppins" w:eastAsia="Calibri" w:hAnsi="Poppins" w:cs="Poppins"/>
          <w:b/>
          <w:bCs/>
        </w:rPr>
      </w:pPr>
      <w:r w:rsidRPr="003F4B2F">
        <w:rPr>
          <w:rFonts w:ascii="Poppins" w:eastAsia="Calibri" w:hAnsi="Poppins" w:cs="Poppins"/>
          <w:b/>
          <w:bCs/>
        </w:rPr>
        <w:t xml:space="preserve">Monitoriza los recursos hardware de tu </w:t>
      </w:r>
      <w:r w:rsidR="003E6937" w:rsidRPr="003F4B2F">
        <w:rPr>
          <w:rFonts w:ascii="Poppins" w:eastAsia="Calibri" w:hAnsi="Poppins" w:cs="Poppins"/>
          <w:b/>
          <w:bCs/>
        </w:rPr>
        <w:t>máquina</w:t>
      </w:r>
      <w:r w:rsidRPr="003F4B2F">
        <w:rPr>
          <w:rFonts w:ascii="Poppins" w:eastAsia="Calibri" w:hAnsi="Poppins" w:cs="Poppins"/>
          <w:b/>
          <w:bCs/>
        </w:rPr>
        <w:t xml:space="preserve"> virtual analizando con detalle el disco, procesador, memoria y red</w:t>
      </w:r>
    </w:p>
    <w:p w14:paraId="7CC07B7A" w14:textId="2D99DBBB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9D08772" w14:textId="79743E3A" w:rsidR="002F602A" w:rsidRDefault="003E6937" w:rsidP="003E6937">
      <w:pPr>
        <w:pStyle w:val="Prrafodelista"/>
        <w:numPr>
          <w:ilvl w:val="0"/>
          <w:numId w:val="16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3E6937">
        <w:rPr>
          <w:rFonts w:ascii="Segoe UI" w:eastAsia="Calibri" w:hAnsi="Segoe UI" w:cs="Segoe UI"/>
          <w:b/>
          <w:bCs/>
          <w:noProof/>
        </w:rPr>
        <w:drawing>
          <wp:anchor distT="0" distB="0" distL="114300" distR="114300" simplePos="0" relativeHeight="251661319" behindDoc="0" locked="0" layoutInCell="1" allowOverlap="1" wp14:anchorId="21C4B6BD" wp14:editId="19ECA50C">
            <wp:simplePos x="0" y="0"/>
            <wp:positionH relativeFrom="margin">
              <wp:align>center</wp:align>
            </wp:positionH>
            <wp:positionV relativeFrom="paragraph">
              <wp:posOffset>594912</wp:posOffset>
            </wp:positionV>
            <wp:extent cx="3850640" cy="238506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6937">
        <w:rPr>
          <w:rFonts w:ascii="Segoe UI" w:eastAsia="Calibri" w:hAnsi="Segoe UI" w:cs="Segoe UI"/>
          <w:b/>
          <w:bCs/>
        </w:rPr>
        <w:t>CPU:</w:t>
      </w:r>
    </w:p>
    <w:p w14:paraId="7B841EFE" w14:textId="16A5F415" w:rsidR="003E6937" w:rsidRPr="003E6937" w:rsidRDefault="003E6937" w:rsidP="003E6937">
      <w:pPr>
        <w:rPr>
          <w:lang w:eastAsia="zh-CN"/>
        </w:rPr>
      </w:pPr>
    </w:p>
    <w:p w14:paraId="77917C34" w14:textId="2356C809" w:rsidR="003E6937" w:rsidRPr="003E6937" w:rsidRDefault="003E6937" w:rsidP="003E6937">
      <w:pPr>
        <w:rPr>
          <w:lang w:eastAsia="zh-CN"/>
        </w:rPr>
      </w:pPr>
    </w:p>
    <w:p w14:paraId="5344BF89" w14:textId="0F74C270" w:rsidR="003E6937" w:rsidRPr="003E6937" w:rsidRDefault="003E6937" w:rsidP="003E6937">
      <w:pPr>
        <w:rPr>
          <w:lang w:eastAsia="zh-CN"/>
        </w:rPr>
      </w:pPr>
    </w:p>
    <w:p w14:paraId="0D540A19" w14:textId="32C8F2FE" w:rsidR="003E6937" w:rsidRDefault="003E6937" w:rsidP="003E6937">
      <w:pPr>
        <w:tabs>
          <w:tab w:val="left" w:pos="2767"/>
        </w:tabs>
        <w:rPr>
          <w:lang w:eastAsia="zh-CN"/>
        </w:rPr>
      </w:pPr>
      <w:r>
        <w:rPr>
          <w:lang w:eastAsia="zh-CN"/>
        </w:rPr>
        <w:tab/>
      </w:r>
    </w:p>
    <w:p w14:paraId="621ED1A3" w14:textId="4310E876" w:rsidR="003E6937" w:rsidRPr="003E6937" w:rsidRDefault="003E6937" w:rsidP="003E6937">
      <w:pPr>
        <w:pStyle w:val="Prrafodelista"/>
        <w:numPr>
          <w:ilvl w:val="0"/>
          <w:numId w:val="16"/>
        </w:numPr>
        <w:tabs>
          <w:tab w:val="left" w:pos="2767"/>
        </w:tabs>
        <w:rPr>
          <w:rFonts w:eastAsia="Calibri"/>
        </w:rPr>
      </w:pPr>
      <w:r w:rsidRPr="003E6937">
        <w:rPr>
          <w:rFonts w:ascii="Segoe UI" w:eastAsia="Calibri" w:hAnsi="Segoe UI" w:cs="Segoe UI"/>
          <w:b/>
          <w:bCs/>
        </w:rPr>
        <w:lastRenderedPageBreak/>
        <w:t>Memoria</w:t>
      </w:r>
      <w:r>
        <w:rPr>
          <w:rFonts w:eastAsia="Calibri"/>
        </w:rPr>
        <w:t>:</w:t>
      </w:r>
    </w:p>
    <w:p w14:paraId="59FDDCC4" w14:textId="1557D216" w:rsidR="003E6937" w:rsidRPr="003E6937" w:rsidRDefault="003E6937" w:rsidP="003E6937">
      <w:pPr>
        <w:rPr>
          <w:lang w:eastAsia="zh-CN"/>
        </w:rPr>
      </w:pPr>
      <w:r w:rsidRPr="003F4B2F">
        <w:rPr>
          <w:rFonts w:ascii="Segoe UI" w:eastAsia="Calibri" w:hAnsi="Segoe UI" w:cs="Segoe UI"/>
          <w:b w:val="0"/>
          <w:noProof/>
        </w:rPr>
        <w:drawing>
          <wp:anchor distT="0" distB="0" distL="114300" distR="114300" simplePos="0" relativeHeight="251662343" behindDoc="0" locked="0" layoutInCell="1" allowOverlap="1" wp14:anchorId="10B5A2A2" wp14:editId="6523625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3169920" cy="1960245"/>
            <wp:effectExtent l="0" t="0" r="0" b="190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DD502" w14:textId="58125E73" w:rsidR="003E6937" w:rsidRPr="003E6937" w:rsidRDefault="003E6937" w:rsidP="003E6937">
      <w:pPr>
        <w:rPr>
          <w:lang w:eastAsia="zh-CN"/>
        </w:rPr>
      </w:pPr>
    </w:p>
    <w:p w14:paraId="73BBEB73" w14:textId="78222F24" w:rsidR="003E6937" w:rsidRPr="003E6937" w:rsidRDefault="003E6937" w:rsidP="003E6937">
      <w:pPr>
        <w:rPr>
          <w:lang w:eastAsia="zh-CN"/>
        </w:rPr>
      </w:pPr>
    </w:p>
    <w:p w14:paraId="5FF4F835" w14:textId="2EE9501E" w:rsidR="003E6937" w:rsidRPr="003E6937" w:rsidRDefault="003E6937" w:rsidP="003E6937">
      <w:pPr>
        <w:rPr>
          <w:lang w:eastAsia="zh-CN"/>
        </w:rPr>
      </w:pPr>
    </w:p>
    <w:p w14:paraId="45175FE5" w14:textId="1DC21D78" w:rsidR="003E6937" w:rsidRPr="003E6937" w:rsidRDefault="003E6937" w:rsidP="003E6937">
      <w:pPr>
        <w:pStyle w:val="Prrafodelista"/>
        <w:numPr>
          <w:ilvl w:val="0"/>
          <w:numId w:val="16"/>
        </w:numPr>
        <w:rPr>
          <w:rFonts w:ascii="Segoe UI" w:eastAsia="Calibri" w:hAnsi="Segoe UI" w:cs="Segoe UI"/>
          <w:b/>
          <w:bCs/>
        </w:rPr>
      </w:pPr>
      <w:r w:rsidRPr="003E6937">
        <w:rPr>
          <w:rFonts w:ascii="Segoe UI" w:eastAsia="Calibri" w:hAnsi="Segoe UI" w:cs="Segoe UI"/>
          <w:b/>
          <w:bCs/>
        </w:rPr>
        <w:t>Red:</w:t>
      </w:r>
    </w:p>
    <w:p w14:paraId="5E038F95" w14:textId="6B6FCE0C" w:rsidR="003E6937" w:rsidRPr="003E6937" w:rsidRDefault="003E6937" w:rsidP="003E6937">
      <w:pPr>
        <w:rPr>
          <w:lang w:eastAsia="zh-CN"/>
        </w:rPr>
      </w:pPr>
    </w:p>
    <w:p w14:paraId="56F382FE" w14:textId="7E21089A" w:rsidR="003E6937" w:rsidRPr="003E6937" w:rsidRDefault="003E6937" w:rsidP="003E6937">
      <w:pPr>
        <w:rPr>
          <w:lang w:eastAsia="zh-CN"/>
        </w:rPr>
      </w:pPr>
      <w:r w:rsidRPr="003F4B2F">
        <w:rPr>
          <w:rFonts w:ascii="Segoe UI" w:eastAsia="Calibri" w:hAnsi="Segoe UI" w:cs="Segoe UI"/>
          <w:b w:val="0"/>
          <w:noProof/>
        </w:rPr>
        <w:drawing>
          <wp:anchor distT="0" distB="0" distL="114300" distR="114300" simplePos="0" relativeHeight="251663367" behindDoc="0" locked="0" layoutInCell="1" allowOverlap="1" wp14:anchorId="44D5121F" wp14:editId="5453F75A">
            <wp:simplePos x="0" y="0"/>
            <wp:positionH relativeFrom="margin">
              <wp:align>center</wp:align>
            </wp:positionH>
            <wp:positionV relativeFrom="paragraph">
              <wp:posOffset>247208</wp:posOffset>
            </wp:positionV>
            <wp:extent cx="3246120" cy="1980683"/>
            <wp:effectExtent l="0" t="0" r="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98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D2976" w14:textId="2B6DE73B" w:rsidR="003E6937" w:rsidRPr="003E6937" w:rsidRDefault="003E6937" w:rsidP="003E6937">
      <w:pPr>
        <w:rPr>
          <w:lang w:eastAsia="zh-CN"/>
        </w:rPr>
      </w:pPr>
    </w:p>
    <w:p w14:paraId="49B98016" w14:textId="70295EA6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7DD8ACD" w14:textId="050B8EBF" w:rsidR="00AF1CEB" w:rsidRPr="003F4B2F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ascii="Poppins" w:eastAsia="Calibri" w:hAnsi="Poppins" w:cs="Poppins"/>
          <w:b/>
          <w:bCs/>
        </w:rPr>
      </w:pPr>
      <w:r w:rsidRPr="003F4B2F">
        <w:rPr>
          <w:rFonts w:ascii="Poppins" w:eastAsia="Calibri" w:hAnsi="Poppins" w:cs="Poppins"/>
          <w:b/>
          <w:bCs/>
        </w:rPr>
        <w:t xml:space="preserve">Lanza el navegador </w:t>
      </w:r>
      <w:r w:rsidR="002F602A" w:rsidRPr="003F4B2F">
        <w:rPr>
          <w:rFonts w:ascii="Poppins" w:eastAsia="Calibri" w:hAnsi="Poppins" w:cs="Poppins"/>
          <w:b/>
          <w:bCs/>
        </w:rPr>
        <w:t>Chrome</w:t>
      </w:r>
      <w:r w:rsidRPr="003F4B2F">
        <w:rPr>
          <w:rFonts w:ascii="Poppins" w:eastAsia="Calibri" w:hAnsi="Poppins" w:cs="Poppins"/>
          <w:b/>
          <w:bCs/>
        </w:rPr>
        <w:t>, busca el proceso asociado en el administrador de tareas y finalízalo</w:t>
      </w:r>
    </w:p>
    <w:p w14:paraId="276FD6F5" w14:textId="0F8ABA64" w:rsidR="002F602A" w:rsidRPr="003F4B2F" w:rsidRDefault="005D4012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5D4012">
        <w:rPr>
          <w:rFonts w:ascii="Segoe UI" w:eastAsia="Calibri" w:hAnsi="Segoe UI" w:cs="Segoe UI"/>
        </w:rPr>
        <w:drawing>
          <wp:anchor distT="0" distB="0" distL="114300" distR="114300" simplePos="0" relativeHeight="251665415" behindDoc="0" locked="0" layoutInCell="1" allowOverlap="1" wp14:anchorId="4908602D" wp14:editId="4750039E">
            <wp:simplePos x="0" y="0"/>
            <wp:positionH relativeFrom="column">
              <wp:posOffset>4509550</wp:posOffset>
            </wp:positionH>
            <wp:positionV relativeFrom="paragraph">
              <wp:posOffset>467995</wp:posOffset>
            </wp:positionV>
            <wp:extent cx="1124107" cy="342948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4391" behindDoc="0" locked="0" layoutInCell="1" allowOverlap="1" wp14:anchorId="486FDB59" wp14:editId="74349F42">
            <wp:simplePos x="0" y="0"/>
            <wp:positionH relativeFrom="margin">
              <wp:posOffset>613851</wp:posOffset>
            </wp:positionH>
            <wp:positionV relativeFrom="paragraph">
              <wp:posOffset>278075</wp:posOffset>
            </wp:positionV>
            <wp:extent cx="3442335" cy="657225"/>
            <wp:effectExtent l="0" t="0" r="5715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944EE" w14:textId="36142EA8" w:rsidR="002F602A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3AE601F" w14:textId="581D4C4B" w:rsidR="003E6937" w:rsidRDefault="003E6937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704BB66" w14:textId="77777777" w:rsidR="005D4012" w:rsidRPr="003F4B2F" w:rsidRDefault="005D4012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922ABB1" w14:textId="057B3F02" w:rsidR="00AF1CEB" w:rsidRPr="003F4B2F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lastRenderedPageBreak/>
        <w:t xml:space="preserve">Detén el servicio Windows </w:t>
      </w:r>
      <w:proofErr w:type="spellStart"/>
      <w:r w:rsidR="00710B3D">
        <w:rPr>
          <w:rFonts w:ascii="Poppins" w:eastAsia="Calibri" w:hAnsi="Poppins" w:cs="Poppins"/>
        </w:rPr>
        <w:t>U</w:t>
      </w:r>
      <w:r w:rsidRPr="003F4B2F">
        <w:rPr>
          <w:rFonts w:ascii="Poppins" w:eastAsia="Calibri" w:hAnsi="Poppins" w:cs="Poppins"/>
        </w:rPr>
        <w:t>pdate</w:t>
      </w:r>
      <w:proofErr w:type="spellEnd"/>
      <w:r w:rsidRPr="003F4B2F">
        <w:rPr>
          <w:rFonts w:ascii="Poppins" w:eastAsia="Calibri" w:hAnsi="Poppins" w:cs="Poppins"/>
        </w:rPr>
        <w:t xml:space="preserve"> y después vuelve a iniciarlo</w:t>
      </w:r>
    </w:p>
    <w:p w14:paraId="2F7D4D78" w14:textId="7511CCEE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6EFCC95" w14:textId="002E8ED9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152ADD99" wp14:editId="2883E3FE">
            <wp:extent cx="5044877" cy="266723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7775" w14:textId="0EA9E009" w:rsidR="002F602A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5432DE75" wp14:editId="3E8D001A">
            <wp:extent cx="5220152" cy="182896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7F68" w14:textId="77777777" w:rsidR="00A83456" w:rsidRPr="003F4B2F" w:rsidRDefault="00A83456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221A19B" w14:textId="72C09841" w:rsidR="00AF1CEB" w:rsidRPr="003F4B2F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t xml:space="preserve">Cambia el servicio asociado al </w:t>
      </w:r>
      <w:r w:rsidR="002F602A" w:rsidRPr="003F4B2F">
        <w:rPr>
          <w:rFonts w:ascii="Poppins" w:eastAsia="Calibri" w:hAnsi="Poppins" w:cs="Poppins"/>
        </w:rPr>
        <w:t>Chrome</w:t>
      </w:r>
      <w:r w:rsidRPr="003F4B2F">
        <w:rPr>
          <w:rFonts w:ascii="Poppins" w:eastAsia="Calibri" w:hAnsi="Poppins" w:cs="Poppins"/>
        </w:rPr>
        <w:t xml:space="preserve"> de Windows para que no se inicie automáticamente. </w:t>
      </w:r>
    </w:p>
    <w:p w14:paraId="211F91FF" w14:textId="27C487C4" w:rsidR="002F602A" w:rsidRPr="003F4B2F" w:rsidRDefault="00A83456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6439" behindDoc="0" locked="0" layoutInCell="1" allowOverlap="1" wp14:anchorId="713B0DCA" wp14:editId="7352794F">
            <wp:simplePos x="0" y="0"/>
            <wp:positionH relativeFrom="margin">
              <wp:align>center</wp:align>
            </wp:positionH>
            <wp:positionV relativeFrom="paragraph">
              <wp:posOffset>360293</wp:posOffset>
            </wp:positionV>
            <wp:extent cx="2329180" cy="2833370"/>
            <wp:effectExtent l="0" t="0" r="0" b="508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6FBF5" w14:textId="2AE82AF3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12DC7D9" w14:textId="619DE52E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EF23134" w14:textId="77777777" w:rsidR="002F602A" w:rsidRPr="003F4B2F" w:rsidRDefault="002F602A" w:rsidP="002F602A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1F419E56" w14:textId="6A4CBC8D" w:rsidR="00AF1CEB" w:rsidRPr="003F4B2F" w:rsidRDefault="00AF1CEB" w:rsidP="00AF1CEB">
      <w:pPr>
        <w:pStyle w:val="Prrafodelista"/>
        <w:numPr>
          <w:ilvl w:val="0"/>
          <w:numId w:val="11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t>Vuelve a poner el servicio de Firewall de forma automática</w:t>
      </w:r>
    </w:p>
    <w:p w14:paraId="2A1AD793" w14:textId="4F6371AB" w:rsidR="00AF1CEB" w:rsidRPr="003F4B2F" w:rsidRDefault="00A83456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7463" behindDoc="0" locked="0" layoutInCell="1" allowOverlap="1" wp14:anchorId="40860444" wp14:editId="22FB49DC">
            <wp:simplePos x="0" y="0"/>
            <wp:positionH relativeFrom="column">
              <wp:posOffset>661394</wp:posOffset>
            </wp:positionH>
            <wp:positionV relativeFrom="paragraph">
              <wp:posOffset>406814</wp:posOffset>
            </wp:positionV>
            <wp:extent cx="4312920" cy="15240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A8A7B" w14:textId="1E376D29" w:rsidR="002F602A" w:rsidRPr="003F4B2F" w:rsidRDefault="002F602A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80FD549" w14:textId="54A954A6" w:rsidR="002F602A" w:rsidRDefault="002F602A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F2155D1" w14:textId="3CE63A3F" w:rsidR="003F4B2F" w:rsidRDefault="003F4B2F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7555E86" w14:textId="51181A23" w:rsidR="003F4B2F" w:rsidRDefault="003F4B2F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4AF9A4A" w14:textId="7FBEE019" w:rsidR="003F4B2F" w:rsidRDefault="003F4B2F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D1719FE" w14:textId="77777777" w:rsidR="003F4B2F" w:rsidRPr="003F4B2F" w:rsidRDefault="003F4B2F" w:rsidP="00AF1CE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669E31A" w14:textId="36749C52" w:rsidR="00AF1CEB" w:rsidRPr="003F4B2F" w:rsidRDefault="00AF1CEB" w:rsidP="0097263D">
      <w:pPr>
        <w:pStyle w:val="Prrafodelista"/>
        <w:numPr>
          <w:ilvl w:val="0"/>
          <w:numId w:val="15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lastRenderedPageBreak/>
        <w:t>Información que muestra cada evento</w:t>
      </w:r>
    </w:p>
    <w:p w14:paraId="7E8E5C37" w14:textId="2865C170" w:rsidR="0097263D" w:rsidRPr="003F4B2F" w:rsidRDefault="00A83456" w:rsidP="0097263D">
      <w:pPr>
        <w:pStyle w:val="Prrafodelista"/>
        <w:spacing w:line="360" w:lineRule="auto"/>
        <w:ind w:left="108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8487" behindDoc="0" locked="0" layoutInCell="1" allowOverlap="1" wp14:anchorId="07797A20" wp14:editId="62BAA932">
            <wp:simplePos x="0" y="0"/>
            <wp:positionH relativeFrom="margin">
              <wp:align>center</wp:align>
            </wp:positionH>
            <wp:positionV relativeFrom="paragraph">
              <wp:posOffset>274900</wp:posOffset>
            </wp:positionV>
            <wp:extent cx="2727960" cy="2084607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08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433B0" w14:textId="3886D9FE" w:rsidR="0097263D" w:rsidRPr="003F4B2F" w:rsidRDefault="0097263D" w:rsidP="0097263D">
      <w:pPr>
        <w:pStyle w:val="Prrafodelista"/>
        <w:spacing w:line="360" w:lineRule="auto"/>
        <w:ind w:left="1080"/>
        <w:rPr>
          <w:rFonts w:ascii="Segoe UI" w:eastAsia="Calibri" w:hAnsi="Segoe UI" w:cs="Segoe UI"/>
        </w:rPr>
      </w:pPr>
    </w:p>
    <w:p w14:paraId="61CE60EA" w14:textId="77777777" w:rsidR="0097263D" w:rsidRPr="003F4B2F" w:rsidRDefault="0097263D" w:rsidP="0097263D">
      <w:pPr>
        <w:pStyle w:val="Prrafodelista"/>
        <w:spacing w:line="360" w:lineRule="auto"/>
        <w:ind w:left="1080"/>
        <w:rPr>
          <w:rFonts w:ascii="Segoe UI" w:eastAsia="Calibri" w:hAnsi="Segoe UI" w:cs="Segoe UI"/>
        </w:rPr>
      </w:pPr>
    </w:p>
    <w:p w14:paraId="6C578F4E" w14:textId="7B0FB6EC" w:rsidR="00AF1CEB" w:rsidRPr="003F4B2F" w:rsidRDefault="00AF1CEB" w:rsidP="0097263D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t>Niveles de criticidad de eventos</w:t>
      </w:r>
    </w:p>
    <w:p w14:paraId="590DA214" w14:textId="11B66E66" w:rsidR="0097263D" w:rsidRPr="003F4B2F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69511" behindDoc="0" locked="0" layoutInCell="1" allowOverlap="1" wp14:anchorId="1C7AC2B7" wp14:editId="1EB5F42E">
            <wp:simplePos x="0" y="0"/>
            <wp:positionH relativeFrom="margin">
              <wp:align>center</wp:align>
            </wp:positionH>
            <wp:positionV relativeFrom="paragraph">
              <wp:posOffset>360459</wp:posOffset>
            </wp:positionV>
            <wp:extent cx="4556760" cy="1441859"/>
            <wp:effectExtent l="0" t="0" r="0" b="635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4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F3493" w14:textId="0ECE0C31" w:rsidR="0097263D" w:rsidRPr="003F4B2F" w:rsidRDefault="0097263D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266B674" w14:textId="45655A3C" w:rsidR="0097263D" w:rsidRDefault="0097263D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C437B40" w14:textId="7516BAEC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40DE6E0" w14:textId="245EE296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7276BB5" w14:textId="6E5BE913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7097470" w14:textId="20C4D451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A11E2EB" w14:textId="5B3B33C0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93D398D" w14:textId="0CD57FD0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594FAC4" w14:textId="6F6537D9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191C6969" w14:textId="72049212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464ADD5" w14:textId="156D906F" w:rsidR="00A83456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74AB3D0" w14:textId="77777777" w:rsidR="00A83456" w:rsidRPr="003F4B2F" w:rsidRDefault="00A83456" w:rsidP="0097263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B501D04" w14:textId="77E102F5" w:rsidR="00614494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3F4B2F">
        <w:rPr>
          <w:rFonts w:ascii="Poppins" w:eastAsia="Calibri" w:hAnsi="Poppins" w:cs="Poppins"/>
        </w:rPr>
        <w:lastRenderedPageBreak/>
        <w:t>Muestra el registro de Windows e indica:</w:t>
      </w:r>
    </w:p>
    <w:p w14:paraId="0E3B6D63" w14:textId="77777777" w:rsidR="00A83456" w:rsidRPr="003F4B2F" w:rsidRDefault="00A83456" w:rsidP="00A83456">
      <w:pPr>
        <w:pStyle w:val="Prrafodelista"/>
        <w:spacing w:line="360" w:lineRule="auto"/>
        <w:ind w:left="720"/>
        <w:rPr>
          <w:rFonts w:ascii="Poppins" w:eastAsia="Calibri" w:hAnsi="Poppins" w:cs="Poppins"/>
        </w:rPr>
      </w:pPr>
    </w:p>
    <w:p w14:paraId="5B75F180" w14:textId="62631B04" w:rsidR="00614494" w:rsidRPr="003F4B2F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 Las categorías con su función</w:t>
      </w:r>
    </w:p>
    <w:p w14:paraId="0F105806" w14:textId="010DA36B" w:rsidR="0097263D" w:rsidRPr="003F4B2F" w:rsidRDefault="0097263D" w:rsidP="0097263D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769940D9" w14:textId="11334BB2" w:rsidR="0097263D" w:rsidRPr="003F4B2F" w:rsidRDefault="0097263D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A83456">
        <w:rPr>
          <w:rFonts w:ascii="Segoe UI" w:eastAsia="Calibri" w:hAnsi="Segoe UI" w:cs="Segoe UI"/>
          <w:b/>
          <w:bCs/>
        </w:rPr>
        <w:t>Aplicación</w:t>
      </w:r>
      <w:r w:rsidRPr="003F4B2F">
        <w:rPr>
          <w:rFonts w:ascii="Segoe UI" w:eastAsia="Calibri" w:hAnsi="Segoe UI" w:cs="Segoe UI"/>
        </w:rPr>
        <w:t>: guarda los eventos relacionados con aplicaciones que no son del SO.</w:t>
      </w:r>
    </w:p>
    <w:p w14:paraId="77EB94B9" w14:textId="337E82B3" w:rsidR="0097263D" w:rsidRPr="003F4B2F" w:rsidRDefault="0097263D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A83456">
        <w:rPr>
          <w:rFonts w:ascii="Segoe UI" w:eastAsia="Calibri" w:hAnsi="Segoe UI" w:cs="Segoe UI"/>
          <w:b/>
          <w:bCs/>
        </w:rPr>
        <w:t>Seguridad</w:t>
      </w:r>
      <w:r w:rsidRPr="003F4B2F">
        <w:rPr>
          <w:rFonts w:ascii="Segoe UI" w:eastAsia="Calibri" w:hAnsi="Segoe UI" w:cs="Segoe UI"/>
        </w:rPr>
        <w:t>: registra los eventos relacionados con la seguridad del equipo.</w:t>
      </w:r>
    </w:p>
    <w:p w14:paraId="1768EE5D" w14:textId="107D263A" w:rsidR="0097263D" w:rsidRPr="003F4B2F" w:rsidRDefault="0097263D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A83456">
        <w:rPr>
          <w:rFonts w:ascii="Segoe UI" w:eastAsia="Calibri" w:hAnsi="Segoe UI" w:cs="Segoe UI"/>
          <w:b/>
          <w:bCs/>
        </w:rPr>
        <w:t>In</w:t>
      </w:r>
      <w:r w:rsidR="00A83456">
        <w:rPr>
          <w:rFonts w:ascii="Segoe UI" w:eastAsia="Calibri" w:hAnsi="Segoe UI" w:cs="Segoe UI"/>
          <w:b/>
          <w:bCs/>
        </w:rPr>
        <w:t>s</w:t>
      </w:r>
      <w:r w:rsidRPr="00A83456">
        <w:rPr>
          <w:rFonts w:ascii="Segoe UI" w:eastAsia="Calibri" w:hAnsi="Segoe UI" w:cs="Segoe UI"/>
          <w:b/>
          <w:bCs/>
        </w:rPr>
        <w:t>talación</w:t>
      </w:r>
      <w:r w:rsidRPr="003F4B2F">
        <w:rPr>
          <w:rFonts w:ascii="Segoe UI" w:eastAsia="Calibri" w:hAnsi="Segoe UI" w:cs="Segoe UI"/>
        </w:rPr>
        <w:t>: almacena los eventos relacionados con la instalación de roles o características de Windows Server.</w:t>
      </w:r>
    </w:p>
    <w:p w14:paraId="71252B4A" w14:textId="10DBEF71" w:rsidR="0097263D" w:rsidRPr="003F4B2F" w:rsidRDefault="0097263D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A83456">
        <w:rPr>
          <w:rFonts w:ascii="Segoe UI" w:eastAsia="Calibri" w:hAnsi="Segoe UI" w:cs="Segoe UI"/>
          <w:b/>
          <w:bCs/>
        </w:rPr>
        <w:t>Sistema</w:t>
      </w:r>
      <w:r w:rsidRPr="003F4B2F">
        <w:rPr>
          <w:rFonts w:ascii="Segoe UI" w:eastAsia="Calibri" w:hAnsi="Segoe UI" w:cs="Segoe UI"/>
        </w:rPr>
        <w:t>: registra información y eventos relacionados con el propio SO.</w:t>
      </w:r>
    </w:p>
    <w:p w14:paraId="607D7513" w14:textId="0F8B2614" w:rsidR="0097263D" w:rsidRPr="003F4B2F" w:rsidRDefault="0097263D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A83456">
        <w:rPr>
          <w:rFonts w:ascii="Segoe UI" w:eastAsia="Calibri" w:hAnsi="Segoe UI" w:cs="Segoe UI"/>
          <w:b/>
          <w:bCs/>
        </w:rPr>
        <w:t>Eventos reenviados</w:t>
      </w:r>
      <w:r w:rsidRPr="003F4B2F">
        <w:rPr>
          <w:rFonts w:ascii="Segoe UI" w:eastAsia="Calibri" w:hAnsi="Segoe UI" w:cs="Segoe UI"/>
        </w:rPr>
        <w:t>: almacena eventos que son enviados desde otros servidores o equipos, normalmente a través de la red.</w:t>
      </w:r>
    </w:p>
    <w:p w14:paraId="3AF209BE" w14:textId="77777777" w:rsidR="0097263D" w:rsidRPr="003F4B2F" w:rsidRDefault="0097263D" w:rsidP="0097263D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56BEAD8A" w14:textId="44F4C633" w:rsidR="00614494" w:rsidRPr="00A83456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A83456">
        <w:rPr>
          <w:rFonts w:ascii="Segoe UI" w:eastAsia="Calibri" w:hAnsi="Segoe UI" w:cs="Segoe UI"/>
          <w:b/>
          <w:bCs/>
        </w:rPr>
        <w:t>Extensión de los archivos que guardan la información del registro de Windows</w:t>
      </w:r>
    </w:p>
    <w:p w14:paraId="7D64798D" w14:textId="12980D10" w:rsidR="0097263D" w:rsidRPr="003F4B2F" w:rsidRDefault="0097263D" w:rsidP="0097263D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E39D595" w14:textId="1261EACF" w:rsidR="0097263D" w:rsidRPr="003F4B2F" w:rsidRDefault="002B2FC9" w:rsidP="0097263D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La extensión de los archivos del registro de Windows es </w:t>
      </w:r>
      <w:r w:rsidRPr="00A83456">
        <w:rPr>
          <w:rFonts w:ascii="Segoe UI" w:eastAsia="Calibri" w:hAnsi="Segoe UI" w:cs="Segoe UI"/>
          <w:b/>
          <w:bCs/>
        </w:rPr>
        <w:t>.</w:t>
      </w:r>
      <w:proofErr w:type="spellStart"/>
      <w:r w:rsidRPr="00A83456">
        <w:rPr>
          <w:rFonts w:ascii="Segoe UI" w:eastAsia="Calibri" w:hAnsi="Segoe UI" w:cs="Segoe UI"/>
          <w:b/>
          <w:bCs/>
        </w:rPr>
        <w:t>evtx</w:t>
      </w:r>
      <w:proofErr w:type="spellEnd"/>
    </w:p>
    <w:p w14:paraId="5CCB7E50" w14:textId="77777777" w:rsidR="0097263D" w:rsidRPr="003F4B2F" w:rsidRDefault="0097263D" w:rsidP="0097263D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C147281" w14:textId="5179C6BD" w:rsidR="00614494" w:rsidRPr="00A83456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A83456">
        <w:rPr>
          <w:rFonts w:ascii="Segoe UI" w:eastAsia="Calibri" w:hAnsi="Segoe UI" w:cs="Segoe UI"/>
          <w:b/>
          <w:bCs/>
        </w:rPr>
        <w:t>Ubicación</w:t>
      </w:r>
    </w:p>
    <w:p w14:paraId="47CA1BB3" w14:textId="2F95701B" w:rsidR="002B2FC9" w:rsidRPr="003F4B2F" w:rsidRDefault="002B2FC9" w:rsidP="002B2FC9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12FA79A1" w14:textId="492D2129" w:rsidR="002B2FC9" w:rsidRPr="003F4B2F" w:rsidRDefault="002B2FC9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  <w:lang w:val="en-US"/>
        </w:rPr>
      </w:pPr>
      <w:r w:rsidRPr="003F4B2F">
        <w:rPr>
          <w:rFonts w:ascii="Segoe UI" w:eastAsia="Calibri" w:hAnsi="Segoe UI" w:cs="Segoe UI"/>
          <w:lang w:val="en-US"/>
        </w:rPr>
        <w:t>C:\Windows\System32\Winevt\Logs\</w:t>
      </w:r>
    </w:p>
    <w:p w14:paraId="070AE71B" w14:textId="4056A978" w:rsidR="002B2FC9" w:rsidRPr="003F4B2F" w:rsidRDefault="002B2FC9" w:rsidP="00A83456">
      <w:pPr>
        <w:pStyle w:val="Prrafodelista"/>
        <w:numPr>
          <w:ilvl w:val="2"/>
          <w:numId w:val="10"/>
        </w:numPr>
        <w:spacing w:line="360" w:lineRule="auto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C:\Windows\System32\Config</w:t>
      </w:r>
    </w:p>
    <w:p w14:paraId="38600B22" w14:textId="77777777" w:rsidR="002B2FC9" w:rsidRPr="003F4B2F" w:rsidRDefault="002B2FC9" w:rsidP="002B2FC9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779A3DD" w14:textId="5797F323" w:rsidR="00614494" w:rsidRPr="00A83456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A83456">
        <w:rPr>
          <w:rFonts w:ascii="Segoe UI" w:eastAsia="Calibri" w:hAnsi="Segoe UI" w:cs="Segoe UI"/>
          <w:b/>
          <w:bCs/>
        </w:rPr>
        <w:t>Nombre del fichero de cada una categoría</w:t>
      </w:r>
    </w:p>
    <w:p w14:paraId="7B57731B" w14:textId="64E7DA80" w:rsidR="002B2FC9" w:rsidRPr="00A83456" w:rsidRDefault="002B2FC9" w:rsidP="00A83456">
      <w:pPr>
        <w:pStyle w:val="Prrafodelista"/>
        <w:spacing w:line="360" w:lineRule="auto"/>
        <w:ind w:left="720"/>
        <w:rPr>
          <w:rFonts w:ascii="Segoe UI" w:eastAsia="Calibri" w:hAnsi="Segoe UI" w:cs="Segoe UI"/>
          <w:sz w:val="14"/>
          <w:szCs w:val="14"/>
        </w:rPr>
      </w:pPr>
    </w:p>
    <w:p w14:paraId="2DB65EE8" w14:textId="5C1A14F5" w:rsidR="002B2FC9" w:rsidRPr="003F4B2F" w:rsidRDefault="002B2FC9" w:rsidP="00A83456">
      <w:pPr>
        <w:pStyle w:val="Prrafodelista"/>
        <w:numPr>
          <w:ilvl w:val="3"/>
          <w:numId w:val="10"/>
        </w:numPr>
        <w:spacing w:line="360" w:lineRule="auto"/>
        <w:ind w:left="2160"/>
        <w:rPr>
          <w:rFonts w:ascii="Segoe UI" w:eastAsia="Calibri" w:hAnsi="Segoe UI" w:cs="Segoe UI"/>
          <w:lang w:val="en-US"/>
        </w:rPr>
      </w:pPr>
      <w:proofErr w:type="spellStart"/>
      <w:r w:rsidRPr="003F4B2F">
        <w:rPr>
          <w:rFonts w:ascii="Segoe UI" w:eastAsia="Calibri" w:hAnsi="Segoe UI" w:cs="Segoe UI"/>
          <w:lang w:val="en-US"/>
        </w:rPr>
        <w:t>Application.evtx</w:t>
      </w:r>
      <w:proofErr w:type="spellEnd"/>
    </w:p>
    <w:p w14:paraId="5B495D92" w14:textId="30C61D6F" w:rsidR="002B2FC9" w:rsidRPr="003F4B2F" w:rsidRDefault="002B2FC9" w:rsidP="00A83456">
      <w:pPr>
        <w:pStyle w:val="Prrafodelista"/>
        <w:numPr>
          <w:ilvl w:val="3"/>
          <w:numId w:val="10"/>
        </w:numPr>
        <w:spacing w:line="360" w:lineRule="auto"/>
        <w:ind w:left="2160"/>
        <w:rPr>
          <w:rFonts w:ascii="Segoe UI" w:eastAsia="Calibri" w:hAnsi="Segoe UI" w:cs="Segoe UI"/>
          <w:lang w:val="en-US"/>
        </w:rPr>
      </w:pPr>
      <w:proofErr w:type="spellStart"/>
      <w:r w:rsidRPr="003F4B2F">
        <w:rPr>
          <w:rFonts w:ascii="Segoe UI" w:eastAsia="Calibri" w:hAnsi="Segoe UI" w:cs="Segoe UI"/>
          <w:lang w:val="en-US"/>
        </w:rPr>
        <w:t>Security.evtx</w:t>
      </w:r>
      <w:proofErr w:type="spellEnd"/>
    </w:p>
    <w:p w14:paraId="58BE9B24" w14:textId="4636BD6A" w:rsidR="002B2FC9" w:rsidRPr="003F4B2F" w:rsidRDefault="002B2FC9" w:rsidP="00A83456">
      <w:pPr>
        <w:pStyle w:val="Prrafodelista"/>
        <w:numPr>
          <w:ilvl w:val="3"/>
          <w:numId w:val="10"/>
        </w:numPr>
        <w:spacing w:line="360" w:lineRule="auto"/>
        <w:ind w:left="2160"/>
        <w:rPr>
          <w:rFonts w:ascii="Segoe UI" w:eastAsia="Calibri" w:hAnsi="Segoe UI" w:cs="Segoe UI"/>
          <w:lang w:val="en-US"/>
        </w:rPr>
      </w:pPr>
      <w:proofErr w:type="spellStart"/>
      <w:r w:rsidRPr="003F4B2F">
        <w:rPr>
          <w:rFonts w:ascii="Segoe UI" w:eastAsia="Calibri" w:hAnsi="Segoe UI" w:cs="Segoe UI"/>
          <w:lang w:val="en-US"/>
        </w:rPr>
        <w:t>Setup.evtx</w:t>
      </w:r>
      <w:proofErr w:type="spellEnd"/>
    </w:p>
    <w:p w14:paraId="713EE176" w14:textId="34755A87" w:rsidR="002B2FC9" w:rsidRPr="003F4B2F" w:rsidRDefault="002B2FC9" w:rsidP="00A83456">
      <w:pPr>
        <w:pStyle w:val="Prrafodelista"/>
        <w:numPr>
          <w:ilvl w:val="3"/>
          <w:numId w:val="10"/>
        </w:numPr>
        <w:spacing w:line="360" w:lineRule="auto"/>
        <w:ind w:left="2160"/>
        <w:rPr>
          <w:rFonts w:ascii="Segoe UI" w:eastAsia="Calibri" w:hAnsi="Segoe UI" w:cs="Segoe UI"/>
        </w:rPr>
      </w:pPr>
      <w:proofErr w:type="spellStart"/>
      <w:r w:rsidRPr="003F4B2F">
        <w:rPr>
          <w:rFonts w:ascii="Segoe UI" w:eastAsia="Calibri" w:hAnsi="Segoe UI" w:cs="Segoe UI"/>
        </w:rPr>
        <w:t>System.evtx</w:t>
      </w:r>
      <w:proofErr w:type="spellEnd"/>
    </w:p>
    <w:p w14:paraId="331D70D4" w14:textId="73B49635" w:rsidR="002B2FC9" w:rsidRPr="00A83456" w:rsidRDefault="002B2FC9" w:rsidP="00A83456">
      <w:pPr>
        <w:pStyle w:val="Prrafodelista"/>
        <w:numPr>
          <w:ilvl w:val="3"/>
          <w:numId w:val="10"/>
        </w:numPr>
        <w:spacing w:line="360" w:lineRule="auto"/>
        <w:ind w:left="2160"/>
        <w:rPr>
          <w:rFonts w:ascii="Segoe UI" w:eastAsia="Calibri" w:hAnsi="Segoe UI" w:cs="Segoe UI"/>
        </w:rPr>
      </w:pPr>
      <w:proofErr w:type="spellStart"/>
      <w:r w:rsidRPr="003F4B2F">
        <w:rPr>
          <w:rFonts w:ascii="Segoe UI" w:eastAsia="Calibri" w:hAnsi="Segoe UI" w:cs="Segoe UI"/>
        </w:rPr>
        <w:t>ForwardedEvents.evtx</w:t>
      </w:r>
      <w:proofErr w:type="spellEnd"/>
    </w:p>
    <w:p w14:paraId="40904FCB" w14:textId="04926AA1" w:rsidR="00614494" w:rsidRPr="00A83456" w:rsidRDefault="00614494" w:rsidP="00614494">
      <w:pPr>
        <w:pStyle w:val="Prrafodelista"/>
        <w:numPr>
          <w:ilvl w:val="1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A83456">
        <w:rPr>
          <w:rFonts w:ascii="Segoe UI" w:eastAsia="Calibri" w:hAnsi="Segoe UI" w:cs="Segoe UI"/>
          <w:b/>
          <w:bCs/>
        </w:rPr>
        <w:lastRenderedPageBreak/>
        <w:t>Que son las vistas personalizadas del visor de eventos</w:t>
      </w:r>
    </w:p>
    <w:p w14:paraId="001160AF" w14:textId="35B6C3E9" w:rsidR="002B2FC9" w:rsidRPr="003F4B2F" w:rsidRDefault="002B2FC9" w:rsidP="002B2FC9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3F868D2D" w14:textId="3BF6CC9F" w:rsidR="002B2FC9" w:rsidRPr="003F4B2F" w:rsidRDefault="002B2FC9" w:rsidP="002B2FC9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Permite filtrar por eventos específicos y así conseguir que sea más fácil localizar lo que se está buscando.</w:t>
      </w:r>
    </w:p>
    <w:p w14:paraId="3999D16C" w14:textId="77777777" w:rsidR="002B2FC9" w:rsidRPr="003F4B2F" w:rsidRDefault="002B2FC9" w:rsidP="002B2FC9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7B51F7E8" w14:textId="0614CA81" w:rsidR="00614494" w:rsidRPr="00535B6D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Indica el día que se instaló la última actualización de Windows defender mirando el registro de eventos</w:t>
      </w:r>
    </w:p>
    <w:p w14:paraId="66A96910" w14:textId="2861B9FD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0535" behindDoc="0" locked="0" layoutInCell="1" allowOverlap="1" wp14:anchorId="298CC80A" wp14:editId="676F63BE">
            <wp:simplePos x="0" y="0"/>
            <wp:positionH relativeFrom="column">
              <wp:posOffset>1774576</wp:posOffset>
            </wp:positionH>
            <wp:positionV relativeFrom="paragraph">
              <wp:posOffset>328019</wp:posOffset>
            </wp:positionV>
            <wp:extent cx="2563586" cy="2392680"/>
            <wp:effectExtent l="0" t="0" r="8255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586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73E0B" w14:textId="0540F773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C840852" w14:textId="77777777" w:rsidR="002B2FC9" w:rsidRPr="003F4B2F" w:rsidRDefault="002B2FC9" w:rsidP="002B2FC9">
      <w:pPr>
        <w:spacing w:line="360" w:lineRule="auto"/>
        <w:rPr>
          <w:rFonts w:ascii="Segoe UI" w:eastAsia="Calibri" w:hAnsi="Segoe UI" w:cs="Segoe UI"/>
          <w:b w:val="0"/>
        </w:rPr>
      </w:pPr>
    </w:p>
    <w:p w14:paraId="3327BFB5" w14:textId="15FEE64A" w:rsidR="00614494" w:rsidRPr="00535B6D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 xml:space="preserve">Busca todos los errores críticos que ha generado el sistema operativo en la </w:t>
      </w:r>
      <w:r w:rsidR="00A83456" w:rsidRPr="00535B6D">
        <w:rPr>
          <w:rFonts w:ascii="Poppins" w:eastAsia="Calibri" w:hAnsi="Poppins" w:cs="Poppins"/>
        </w:rPr>
        <w:t>última</w:t>
      </w:r>
      <w:r w:rsidRPr="00535B6D">
        <w:rPr>
          <w:rFonts w:ascii="Poppins" w:eastAsia="Calibri" w:hAnsi="Poppins" w:cs="Poppins"/>
        </w:rPr>
        <w:t xml:space="preserve"> semana. Guarda la vista personalizada con el nombre Criticos-so-1semana</w:t>
      </w:r>
    </w:p>
    <w:p w14:paraId="31C020AE" w14:textId="4690788C" w:rsidR="002B2FC9" w:rsidRPr="003F4B2F" w:rsidRDefault="00A83456" w:rsidP="002B2FC9">
      <w:pPr>
        <w:pStyle w:val="Prrafodelista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1559" behindDoc="0" locked="0" layoutInCell="1" allowOverlap="1" wp14:anchorId="202A5660" wp14:editId="2F6D7192">
            <wp:simplePos x="0" y="0"/>
            <wp:positionH relativeFrom="margin">
              <wp:align>center</wp:align>
            </wp:positionH>
            <wp:positionV relativeFrom="paragraph">
              <wp:posOffset>245497</wp:posOffset>
            </wp:positionV>
            <wp:extent cx="4229467" cy="990686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7485E" w14:textId="578FE6A7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0260B89" w14:textId="01C88404" w:rsidR="002B2FC9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47D4AC0" w14:textId="55A94B31" w:rsidR="00535B6D" w:rsidRDefault="00535B6D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F71789E" w14:textId="77777777" w:rsidR="00535B6D" w:rsidRPr="003F4B2F" w:rsidRDefault="00535B6D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16F25494" w14:textId="465E1C12" w:rsidR="00614494" w:rsidRPr="00535B6D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lastRenderedPageBreak/>
        <w:t xml:space="preserve">Encuentra todos los registros (de cualquier nivel) que hayas generado PowerShell en el </w:t>
      </w:r>
      <w:r w:rsidR="00535B6D" w:rsidRPr="00535B6D">
        <w:rPr>
          <w:rFonts w:ascii="Poppins" w:eastAsia="Calibri" w:hAnsi="Poppins" w:cs="Poppins"/>
        </w:rPr>
        <w:t>último</w:t>
      </w:r>
      <w:r w:rsidRPr="00535B6D">
        <w:rPr>
          <w:rFonts w:ascii="Poppins" w:eastAsia="Calibri" w:hAnsi="Poppins" w:cs="Poppins"/>
        </w:rPr>
        <w:t xml:space="preserve"> mes. Guarda la vista con el nombre PowerShell-1mes</w:t>
      </w:r>
    </w:p>
    <w:p w14:paraId="59D6DFEE" w14:textId="285036E3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2583" behindDoc="0" locked="0" layoutInCell="1" allowOverlap="1" wp14:anchorId="10C38C3A" wp14:editId="2856635B">
            <wp:simplePos x="0" y="0"/>
            <wp:positionH relativeFrom="margin">
              <wp:align>center</wp:align>
            </wp:positionH>
            <wp:positionV relativeFrom="paragraph">
              <wp:posOffset>344557</wp:posOffset>
            </wp:positionV>
            <wp:extent cx="2880360" cy="2378555"/>
            <wp:effectExtent l="0" t="0" r="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5255A" w14:textId="3FA49761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A132A22" w14:textId="77777777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3691F8C" w14:textId="71D942D8" w:rsidR="002B2FC9" w:rsidRPr="00535B6D" w:rsidRDefault="00614494" w:rsidP="002B2FC9">
      <w:pPr>
        <w:pStyle w:val="Prrafodelista"/>
        <w:numPr>
          <w:ilvl w:val="0"/>
          <w:numId w:val="10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535B6D">
        <w:rPr>
          <w:rFonts w:ascii="Segoe UI" w:eastAsia="Calibri" w:hAnsi="Segoe UI" w:cs="Segoe UI"/>
          <w:b/>
          <w:bCs/>
        </w:rPr>
        <w:t>Exporta la vista personalizada powerShell-1mes</w:t>
      </w:r>
    </w:p>
    <w:p w14:paraId="36E65FDD" w14:textId="0BA91B0A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EE5BD4B" w14:textId="717F1609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3607" behindDoc="0" locked="0" layoutInCell="1" allowOverlap="1" wp14:anchorId="38DF5C06" wp14:editId="7A21CBED">
            <wp:simplePos x="0" y="0"/>
            <wp:positionH relativeFrom="column">
              <wp:posOffset>4811395</wp:posOffset>
            </wp:positionH>
            <wp:positionV relativeFrom="paragraph">
              <wp:posOffset>401237</wp:posOffset>
            </wp:positionV>
            <wp:extent cx="891540" cy="838200"/>
            <wp:effectExtent l="0" t="0" r="381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2FC9" w:rsidRPr="003F4B2F">
        <w:rPr>
          <w:rFonts w:ascii="Segoe UI" w:eastAsia="Calibri" w:hAnsi="Segoe UI" w:cs="Segoe UI"/>
          <w:noProof/>
        </w:rPr>
        <w:drawing>
          <wp:inline distT="0" distB="0" distL="0" distR="0" wp14:anchorId="35800232" wp14:editId="676CFEDE">
            <wp:extent cx="4071068" cy="1283793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086" cy="12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E565" w14:textId="12972EBB" w:rsidR="00535B6D" w:rsidRDefault="00535B6D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A906280" w14:textId="7D994D69" w:rsidR="00535B6D" w:rsidRDefault="00535B6D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D3BC155" w14:textId="7874D462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504B335" w14:textId="105BB89F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9C6605D" w14:textId="3A6B96E5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C889121" w14:textId="2E3472D6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D263909" w14:textId="2E66D813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A7C2785" w14:textId="77777777" w:rsidR="00A83456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3E7535EB" w14:textId="747FE46F" w:rsidR="00614494" w:rsidRPr="00535B6D" w:rsidRDefault="00614494" w:rsidP="00614494">
      <w:pPr>
        <w:pStyle w:val="Prrafodelista"/>
        <w:numPr>
          <w:ilvl w:val="0"/>
          <w:numId w:val="10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lastRenderedPageBreak/>
        <w:t>Bórrala y después, impórtala a través del archivo con el formato XML generado en el apartado anterior</w:t>
      </w:r>
    </w:p>
    <w:p w14:paraId="696B65BE" w14:textId="6A1F0C3B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4631" behindDoc="0" locked="0" layoutInCell="1" allowOverlap="1" wp14:anchorId="009838F8" wp14:editId="2EEAE346">
            <wp:simplePos x="0" y="0"/>
            <wp:positionH relativeFrom="margin">
              <wp:align>center</wp:align>
            </wp:positionH>
            <wp:positionV relativeFrom="paragraph">
              <wp:posOffset>353088</wp:posOffset>
            </wp:positionV>
            <wp:extent cx="2070735" cy="675640"/>
            <wp:effectExtent l="0" t="0" r="5715" b="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A8610" w14:textId="6707805E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5655" behindDoc="0" locked="0" layoutInCell="1" allowOverlap="1" wp14:anchorId="47AFE7AE" wp14:editId="35E871A4">
            <wp:simplePos x="0" y="0"/>
            <wp:positionH relativeFrom="column">
              <wp:posOffset>907884</wp:posOffset>
            </wp:positionH>
            <wp:positionV relativeFrom="paragraph">
              <wp:posOffset>1074614</wp:posOffset>
            </wp:positionV>
            <wp:extent cx="4580017" cy="2270957"/>
            <wp:effectExtent l="0" t="0" r="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CFFB7" w14:textId="69607A60" w:rsidR="002B2FC9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6679" behindDoc="0" locked="0" layoutInCell="1" allowOverlap="1" wp14:anchorId="3B68EE08" wp14:editId="1EA81BF1">
            <wp:simplePos x="0" y="0"/>
            <wp:positionH relativeFrom="margin">
              <wp:align>center</wp:align>
            </wp:positionH>
            <wp:positionV relativeFrom="paragraph">
              <wp:posOffset>2686188</wp:posOffset>
            </wp:positionV>
            <wp:extent cx="1930400" cy="763270"/>
            <wp:effectExtent l="0" t="0" r="0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B28A5" w14:textId="77777777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BBBD90A" w14:textId="50A415A5" w:rsidR="00870BF1" w:rsidRPr="00535B6D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ascii="Poppins" w:eastAsia="Calibri" w:hAnsi="Poppins" w:cs="Poppins"/>
          <w:b/>
          <w:bCs/>
        </w:rPr>
      </w:pPr>
      <w:r w:rsidRPr="00535B6D">
        <w:rPr>
          <w:rFonts w:ascii="Poppins" w:eastAsia="Calibri" w:hAnsi="Poppins" w:cs="Poppins"/>
          <w:b/>
          <w:bCs/>
        </w:rPr>
        <w:t>Usos del monitor de rendimiento</w:t>
      </w:r>
    </w:p>
    <w:p w14:paraId="41DF318F" w14:textId="2A7D13E4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1B70DC9C" w14:textId="3C981A78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Ayuda a monitorizar un sistema tanto en tiempo real como recopilando datos que pueden ser analizados posteriormente.</w:t>
      </w:r>
    </w:p>
    <w:p w14:paraId="55C6B11C" w14:textId="56818432" w:rsidR="002B2FC9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1B962C8" w14:textId="000F6CB9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ACAB56B" w14:textId="7D9EBD42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DCF907A" w14:textId="2EE669C5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8746F0D" w14:textId="05D52051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C4567B1" w14:textId="6DA7C7D7" w:rsidR="00A83456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8AA7B70" w14:textId="77777777" w:rsidR="00A83456" w:rsidRPr="003F4B2F" w:rsidRDefault="00A83456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933C043" w14:textId="71E5D097" w:rsidR="002B2FC9" w:rsidRPr="00535B6D" w:rsidRDefault="00870BF1" w:rsidP="002B2FC9">
      <w:pPr>
        <w:pStyle w:val="Prrafodelista"/>
        <w:numPr>
          <w:ilvl w:val="0"/>
          <w:numId w:val="12"/>
        </w:numPr>
        <w:spacing w:line="360" w:lineRule="auto"/>
        <w:rPr>
          <w:rFonts w:ascii="Poppins" w:eastAsia="Calibri" w:hAnsi="Poppins" w:cs="Poppins"/>
          <w:b/>
          <w:bCs/>
        </w:rPr>
      </w:pPr>
      <w:r w:rsidRPr="00535B6D">
        <w:rPr>
          <w:rFonts w:ascii="Poppins" w:eastAsia="Calibri" w:hAnsi="Poppins" w:cs="Poppins"/>
          <w:b/>
          <w:bCs/>
        </w:rPr>
        <w:lastRenderedPageBreak/>
        <w:t>Tres formas de invocar el monitor de rendimiento</w:t>
      </w:r>
    </w:p>
    <w:p w14:paraId="18803661" w14:textId="78E0A0FC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C8CD37D" w14:textId="1ED31D51" w:rsidR="002B2FC9" w:rsidRPr="003F4B2F" w:rsidRDefault="003C675B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Escribir en el campo de búsqueda de inicio de Windows</w:t>
      </w:r>
      <w:r w:rsidR="000325D5">
        <w:rPr>
          <w:rFonts w:ascii="Segoe UI" w:eastAsia="Calibri" w:hAnsi="Segoe UI" w:cs="Segoe UI"/>
        </w:rPr>
        <w:t>,</w:t>
      </w:r>
      <w:r w:rsidRPr="003F4B2F">
        <w:rPr>
          <w:rFonts w:ascii="Segoe UI" w:eastAsia="Calibri" w:hAnsi="Segoe UI" w:cs="Segoe UI"/>
        </w:rPr>
        <w:t xml:space="preserve"> </w:t>
      </w:r>
      <w:r w:rsidRPr="000325D5">
        <w:rPr>
          <w:rFonts w:ascii="Segoe UI" w:eastAsia="Calibri" w:hAnsi="Segoe UI" w:cs="Segoe UI"/>
          <w:b/>
          <w:bCs/>
        </w:rPr>
        <w:t>Monitor de Rendimiento</w:t>
      </w:r>
      <w:r w:rsidRPr="003F4B2F">
        <w:rPr>
          <w:rFonts w:ascii="Segoe UI" w:eastAsia="Calibri" w:hAnsi="Segoe UI" w:cs="Segoe UI"/>
        </w:rPr>
        <w:t>.</w:t>
      </w:r>
    </w:p>
    <w:p w14:paraId="3A9A485A" w14:textId="4BD670E6" w:rsidR="003C675B" w:rsidRPr="003F4B2F" w:rsidRDefault="003C675B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CB5F6FA" w14:textId="665E95DA" w:rsidR="003C675B" w:rsidRPr="000325D5" w:rsidRDefault="003C675B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  <w:b/>
          <w:bCs/>
        </w:rPr>
      </w:pPr>
      <w:r w:rsidRPr="003F4B2F">
        <w:rPr>
          <w:rFonts w:ascii="Segoe UI" w:eastAsia="Calibri" w:hAnsi="Segoe UI" w:cs="Segoe UI"/>
        </w:rPr>
        <w:t xml:space="preserve">En la ventana de Ejecutar escribir </w:t>
      </w:r>
      <w:proofErr w:type="spellStart"/>
      <w:r w:rsidRPr="000325D5">
        <w:rPr>
          <w:rFonts w:ascii="Segoe UI" w:eastAsia="Calibri" w:hAnsi="Segoe UI" w:cs="Segoe UI"/>
          <w:b/>
          <w:bCs/>
        </w:rPr>
        <w:t>perfmon</w:t>
      </w:r>
      <w:r w:rsidR="00A83456" w:rsidRPr="000325D5">
        <w:rPr>
          <w:rFonts w:ascii="Segoe UI" w:eastAsia="Calibri" w:hAnsi="Segoe UI" w:cs="Segoe UI"/>
          <w:b/>
          <w:bCs/>
        </w:rPr>
        <w:t>.msc</w:t>
      </w:r>
      <w:proofErr w:type="spellEnd"/>
    </w:p>
    <w:p w14:paraId="5FD57575" w14:textId="4C076209" w:rsidR="003C675B" w:rsidRPr="003F4B2F" w:rsidRDefault="003C675B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248C098" w14:textId="63749328" w:rsidR="003C675B" w:rsidRPr="003F4B2F" w:rsidRDefault="003C675B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También lo podemos abrir desde el </w:t>
      </w:r>
      <w:r w:rsidRPr="00A83456">
        <w:rPr>
          <w:rFonts w:ascii="Segoe UI" w:eastAsia="Calibri" w:hAnsi="Segoe UI" w:cs="Segoe UI"/>
          <w:b/>
          <w:bCs/>
        </w:rPr>
        <w:t>panel de control</w:t>
      </w:r>
      <w:r w:rsidRPr="003F4B2F">
        <w:rPr>
          <w:rFonts w:ascii="Segoe UI" w:eastAsia="Calibri" w:hAnsi="Segoe UI" w:cs="Segoe UI"/>
        </w:rPr>
        <w:t xml:space="preserve"> en el apartado de </w:t>
      </w:r>
      <w:r w:rsidRPr="00A83456">
        <w:rPr>
          <w:rFonts w:ascii="Segoe UI" w:eastAsia="Calibri" w:hAnsi="Segoe UI" w:cs="Segoe UI"/>
          <w:b/>
          <w:bCs/>
        </w:rPr>
        <w:t xml:space="preserve">Sistema y Seguridad </w:t>
      </w:r>
      <w:r w:rsidRPr="00A83456">
        <w:rPr>
          <w:rFonts w:ascii="Segoe UI" w:eastAsia="Calibri" w:hAnsi="Segoe UI" w:cs="Segoe UI"/>
          <w:b/>
          <w:bCs/>
        </w:rPr>
        <w:sym w:font="Wingdings" w:char="F0E0"/>
      </w:r>
      <w:r w:rsidRPr="00A83456">
        <w:rPr>
          <w:rFonts w:ascii="Segoe UI" w:eastAsia="Calibri" w:hAnsi="Segoe UI" w:cs="Segoe UI"/>
          <w:b/>
          <w:bCs/>
        </w:rPr>
        <w:t xml:space="preserve"> Herramientas Administrativas</w:t>
      </w:r>
      <w:r w:rsidRPr="003F4B2F">
        <w:rPr>
          <w:rFonts w:ascii="Segoe UI" w:eastAsia="Calibri" w:hAnsi="Segoe UI" w:cs="Segoe UI"/>
        </w:rPr>
        <w:t>.</w:t>
      </w:r>
    </w:p>
    <w:p w14:paraId="372E1C18" w14:textId="77777777" w:rsidR="002B2FC9" w:rsidRPr="003F4B2F" w:rsidRDefault="002B2FC9" w:rsidP="002B2FC9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34DE3DE" w14:textId="6965CBD7" w:rsidR="00870BF1" w:rsidRPr="00535B6D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Que muestra por defecto el monitor de rendimiento</w:t>
      </w:r>
    </w:p>
    <w:p w14:paraId="0149F750" w14:textId="0DA16360" w:rsidR="003C675B" w:rsidRPr="003F4B2F" w:rsidRDefault="003C675B" w:rsidP="003C675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36E0CE8" w14:textId="407108F5" w:rsidR="003C675B" w:rsidRPr="003F4B2F" w:rsidRDefault="003C675B" w:rsidP="003C675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Por primera vez te mostrará una visión general y un resumen del sistema.</w:t>
      </w:r>
    </w:p>
    <w:p w14:paraId="6B513B57" w14:textId="77777777" w:rsidR="003C675B" w:rsidRPr="003F4B2F" w:rsidRDefault="003C675B" w:rsidP="003C675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E2B9BC7" w14:textId="7DA365A3" w:rsidR="00870BF1" w:rsidRPr="00535B6D" w:rsidRDefault="00870BF1" w:rsidP="00870BF1">
      <w:pPr>
        <w:pStyle w:val="Prrafodelista"/>
        <w:numPr>
          <w:ilvl w:val="0"/>
          <w:numId w:val="12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Para que sirven los contadores del monitor de rendimiento</w:t>
      </w:r>
    </w:p>
    <w:p w14:paraId="007F2BE9" w14:textId="7E8C4594" w:rsidR="003C675B" w:rsidRPr="003F4B2F" w:rsidRDefault="003C675B" w:rsidP="003C675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56ED9B79" w14:textId="29913F17" w:rsidR="003C675B" w:rsidRPr="003F4B2F" w:rsidRDefault="00F75551" w:rsidP="003C675B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Este contador mide el tiempo que una entrada de un usuario cualquiera.</w:t>
      </w:r>
    </w:p>
    <w:p w14:paraId="2F45BCEC" w14:textId="77777777" w:rsidR="000567FE" w:rsidRPr="003F4B2F" w:rsidRDefault="000567FE" w:rsidP="000567FE">
      <w:pPr>
        <w:spacing w:line="360" w:lineRule="auto"/>
        <w:rPr>
          <w:rFonts w:ascii="Segoe UI" w:eastAsia="Calibri" w:hAnsi="Segoe UI" w:cs="Segoe UI"/>
          <w:b w:val="0"/>
        </w:rPr>
      </w:pPr>
    </w:p>
    <w:p w14:paraId="216D86F3" w14:textId="7B92EF3D" w:rsidR="000567FE" w:rsidRDefault="000567FE" w:rsidP="000567FE">
      <w:pPr>
        <w:pStyle w:val="Prrafodelista"/>
        <w:numPr>
          <w:ilvl w:val="0"/>
          <w:numId w:val="13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 xml:space="preserve"> Monitoriza utilizando el monitor de recursos el rendimiento de un equipo del aula para saber:</w:t>
      </w:r>
    </w:p>
    <w:p w14:paraId="4EF0F7D0" w14:textId="77777777" w:rsidR="000325D5" w:rsidRPr="000325D5" w:rsidRDefault="000325D5" w:rsidP="000325D5">
      <w:pPr>
        <w:pStyle w:val="Prrafodelista"/>
        <w:spacing w:line="360" w:lineRule="auto"/>
        <w:ind w:left="720"/>
        <w:rPr>
          <w:rFonts w:ascii="Poppins" w:eastAsia="Calibri" w:hAnsi="Poppins" w:cs="Poppins"/>
          <w:sz w:val="16"/>
          <w:szCs w:val="16"/>
        </w:rPr>
      </w:pPr>
    </w:p>
    <w:p w14:paraId="01DEE143" w14:textId="4B8F41BF" w:rsidR="000567FE" w:rsidRPr="000325D5" w:rsidRDefault="000325D5" w:rsidP="000567FE">
      <w:pPr>
        <w:pStyle w:val="Prrafodelista"/>
        <w:numPr>
          <w:ilvl w:val="1"/>
          <w:numId w:val="13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7703" behindDoc="0" locked="0" layoutInCell="1" allowOverlap="1" wp14:anchorId="54F768C3" wp14:editId="7B6F4BE6">
            <wp:simplePos x="0" y="0"/>
            <wp:positionH relativeFrom="column">
              <wp:posOffset>1123038</wp:posOffset>
            </wp:positionH>
            <wp:positionV relativeFrom="paragraph">
              <wp:posOffset>497647</wp:posOffset>
            </wp:positionV>
            <wp:extent cx="3521075" cy="1987550"/>
            <wp:effectExtent l="0" t="0" r="3175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7FE" w:rsidRPr="000325D5">
        <w:rPr>
          <w:rFonts w:ascii="Segoe UI" w:eastAsia="Calibri" w:hAnsi="Segoe UI" w:cs="Segoe UI"/>
          <w:b/>
          <w:bCs/>
        </w:rPr>
        <w:t>Rendimiento de la memoria</w:t>
      </w:r>
    </w:p>
    <w:p w14:paraId="487BABBF" w14:textId="77777777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5E7477AB" w14:textId="72435747" w:rsidR="000567FE" w:rsidRPr="000325D5" w:rsidRDefault="000567FE" w:rsidP="000567FE">
      <w:pPr>
        <w:pStyle w:val="Prrafodelista"/>
        <w:numPr>
          <w:ilvl w:val="1"/>
          <w:numId w:val="13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0325D5">
        <w:rPr>
          <w:rFonts w:ascii="Segoe UI" w:eastAsia="Calibri" w:hAnsi="Segoe UI" w:cs="Segoe UI"/>
          <w:b/>
          <w:bCs/>
        </w:rPr>
        <w:lastRenderedPageBreak/>
        <w:t xml:space="preserve">Procesos que </w:t>
      </w:r>
      <w:r w:rsidR="000325D5" w:rsidRPr="000325D5">
        <w:rPr>
          <w:rFonts w:ascii="Segoe UI" w:eastAsia="Calibri" w:hAnsi="Segoe UI" w:cs="Segoe UI"/>
          <w:b/>
          <w:bCs/>
        </w:rPr>
        <w:t>más</w:t>
      </w:r>
      <w:r w:rsidRPr="000325D5">
        <w:rPr>
          <w:rFonts w:ascii="Segoe UI" w:eastAsia="Calibri" w:hAnsi="Segoe UI" w:cs="Segoe UI"/>
          <w:b/>
          <w:bCs/>
        </w:rPr>
        <w:t xml:space="preserve"> CPU están consumiendo</w:t>
      </w:r>
    </w:p>
    <w:p w14:paraId="537466C9" w14:textId="33981924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D095809" w14:textId="48581C90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774C919B" wp14:editId="15CD6F0B">
            <wp:extent cx="4420925" cy="135831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4921" cy="13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F73" w14:textId="77777777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351FBB08" w14:textId="440F0F0A" w:rsidR="000567FE" w:rsidRPr="000325D5" w:rsidRDefault="000567FE" w:rsidP="000567FE">
      <w:pPr>
        <w:pStyle w:val="Prrafodelista"/>
        <w:numPr>
          <w:ilvl w:val="1"/>
          <w:numId w:val="13"/>
        </w:numPr>
        <w:spacing w:line="360" w:lineRule="auto"/>
        <w:rPr>
          <w:rFonts w:ascii="Segoe UI" w:eastAsia="Calibri" w:hAnsi="Segoe UI" w:cs="Segoe UI"/>
          <w:b/>
          <w:bCs/>
        </w:rPr>
      </w:pPr>
      <w:r w:rsidRPr="000325D5">
        <w:rPr>
          <w:rFonts w:ascii="Segoe UI" w:eastAsia="Calibri" w:hAnsi="Segoe UI" w:cs="Segoe UI"/>
          <w:b/>
          <w:bCs/>
        </w:rPr>
        <w:t>Que procesos están recibiendo más datos de red</w:t>
      </w:r>
    </w:p>
    <w:p w14:paraId="10C0BBFE" w14:textId="4CF8AC15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7AEE6CEE" w14:textId="481AA148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inline distT="0" distB="0" distL="0" distR="0" wp14:anchorId="40AA10D0" wp14:editId="34598176">
            <wp:extent cx="4381169" cy="1333949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7744" cy="13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D74E" w14:textId="77777777" w:rsidR="00402D3F" w:rsidRPr="003F4B2F" w:rsidRDefault="00402D3F" w:rsidP="00402D3F">
      <w:pPr>
        <w:pStyle w:val="Prrafodelista"/>
        <w:spacing w:line="360" w:lineRule="auto"/>
        <w:ind w:left="1440"/>
        <w:rPr>
          <w:rFonts w:ascii="Segoe UI" w:eastAsia="Calibri" w:hAnsi="Segoe UI" w:cs="Segoe UI"/>
        </w:rPr>
      </w:pPr>
    </w:p>
    <w:p w14:paraId="6C110E55" w14:textId="439C5FB5" w:rsidR="003F2F94" w:rsidRPr="00535B6D" w:rsidRDefault="003F2F94" w:rsidP="003F2F94">
      <w:pPr>
        <w:pStyle w:val="Prrafodelista"/>
        <w:numPr>
          <w:ilvl w:val="0"/>
          <w:numId w:val="13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Formas de invocar al programador de tareas</w:t>
      </w:r>
    </w:p>
    <w:p w14:paraId="61106CC8" w14:textId="4E2A202E" w:rsidR="00402D3F" w:rsidRPr="003F4B2F" w:rsidRDefault="00402D3F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121514A" w14:textId="445C7204" w:rsidR="00402D3F" w:rsidRPr="003F4B2F" w:rsidRDefault="00402D3F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>Se puede abrir desde el mismo administrador de tareas.</w:t>
      </w:r>
    </w:p>
    <w:p w14:paraId="298EEDDA" w14:textId="6B479B56" w:rsidR="00402D3F" w:rsidRPr="003F4B2F" w:rsidRDefault="00402D3F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29C173A" w14:textId="6D682A9B" w:rsidR="00402D3F" w:rsidRDefault="00402D3F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</w:rPr>
        <w:t xml:space="preserve">Escribiendo </w:t>
      </w:r>
      <w:r w:rsidR="000325D5">
        <w:rPr>
          <w:rFonts w:ascii="Segoe UI" w:eastAsia="Calibri" w:hAnsi="Segoe UI" w:cs="Segoe UI"/>
        </w:rPr>
        <w:t>Programador de tareas</w:t>
      </w:r>
      <w:r w:rsidRPr="003F4B2F">
        <w:rPr>
          <w:rFonts w:ascii="Segoe UI" w:eastAsia="Calibri" w:hAnsi="Segoe UI" w:cs="Segoe UI"/>
        </w:rPr>
        <w:t xml:space="preserve"> en la barra de búsqueda del menú de inicio.</w:t>
      </w:r>
    </w:p>
    <w:p w14:paraId="5FC0E349" w14:textId="05DC519F" w:rsidR="000325D5" w:rsidRDefault="000325D5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7033FC07" w14:textId="47927DC5" w:rsidR="000325D5" w:rsidRPr="003F4B2F" w:rsidRDefault="000325D5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0325D5">
        <w:rPr>
          <w:rFonts w:ascii="Segoe UI" w:eastAsia="Calibri" w:hAnsi="Segoe UI" w:cs="Segoe UI"/>
        </w:rPr>
        <w:t xml:space="preserve">Tecleando el comando </w:t>
      </w:r>
      <w:proofErr w:type="spellStart"/>
      <w:r w:rsidRPr="000325D5">
        <w:rPr>
          <w:rFonts w:ascii="Segoe UI" w:eastAsia="Calibri" w:hAnsi="Segoe UI" w:cs="Segoe UI"/>
        </w:rPr>
        <w:t>taskchd.msc</w:t>
      </w:r>
      <w:proofErr w:type="spellEnd"/>
      <w:r w:rsidRPr="000325D5">
        <w:rPr>
          <w:rFonts w:ascii="Segoe UI" w:eastAsia="Calibri" w:hAnsi="Segoe UI" w:cs="Segoe UI"/>
        </w:rPr>
        <w:t xml:space="preserve"> en la herramienta “Ejecutar” (Windows + R) se ejecuta.</w:t>
      </w:r>
    </w:p>
    <w:p w14:paraId="2959ABEF" w14:textId="77777777" w:rsidR="00402D3F" w:rsidRPr="003F4B2F" w:rsidRDefault="00402D3F" w:rsidP="00402D3F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55FC824" w14:textId="320720B6" w:rsidR="003F2F94" w:rsidRPr="00535B6D" w:rsidRDefault="003F2F94" w:rsidP="003F2F94">
      <w:pPr>
        <w:pStyle w:val="Prrafodelista"/>
        <w:numPr>
          <w:ilvl w:val="0"/>
          <w:numId w:val="13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Donde ver la lista de tareas programadas del sistema</w:t>
      </w:r>
    </w:p>
    <w:p w14:paraId="567EBA09" w14:textId="3B00A35E" w:rsidR="007A429D" w:rsidRPr="003F4B2F" w:rsidRDefault="007A429D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2882292" w14:textId="7A000762" w:rsidR="007A429D" w:rsidRPr="003F4B2F" w:rsidRDefault="000325D5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>
        <w:rPr>
          <w:rFonts w:ascii="Segoe UI" w:eastAsia="Calibri" w:hAnsi="Segoe UI" w:cs="Segoe UI"/>
        </w:rPr>
        <w:t>En la pantalla principal de</w:t>
      </w:r>
      <w:r w:rsidR="004031A5">
        <w:rPr>
          <w:rFonts w:ascii="Segoe UI" w:eastAsia="Calibri" w:hAnsi="Segoe UI" w:cs="Segoe UI"/>
        </w:rPr>
        <w:t>l programador de tareas aparecen todas las tareas programadas del sistema.</w:t>
      </w:r>
    </w:p>
    <w:p w14:paraId="150C8AF9" w14:textId="77777777" w:rsidR="007A429D" w:rsidRPr="003F4B2F" w:rsidRDefault="007A429D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03DC16C7" w14:textId="65019865" w:rsidR="00561075" w:rsidRPr="00535B6D" w:rsidRDefault="00561075" w:rsidP="00561075">
      <w:pPr>
        <w:pStyle w:val="Prrafodelista"/>
        <w:numPr>
          <w:ilvl w:val="0"/>
          <w:numId w:val="13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lastRenderedPageBreak/>
        <w:t>Programa una tarea para lanzar el desfragmentador del disco duro todos los domingos a las seis de la tarde</w:t>
      </w:r>
    </w:p>
    <w:p w14:paraId="094036DB" w14:textId="37FD0C62" w:rsidR="007A429D" w:rsidRPr="003F4B2F" w:rsidRDefault="004031A5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8727" behindDoc="0" locked="0" layoutInCell="1" allowOverlap="1" wp14:anchorId="5598A071" wp14:editId="01D0D749">
            <wp:simplePos x="0" y="0"/>
            <wp:positionH relativeFrom="margin">
              <wp:align>center</wp:align>
            </wp:positionH>
            <wp:positionV relativeFrom="paragraph">
              <wp:posOffset>313386</wp:posOffset>
            </wp:positionV>
            <wp:extent cx="3421677" cy="1059272"/>
            <wp:effectExtent l="0" t="0" r="7620" b="762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50644" w14:textId="0D92135A" w:rsidR="007A429D" w:rsidRPr="003F4B2F" w:rsidRDefault="007A429D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655BFE2A" w14:textId="1BD5C7D4" w:rsidR="007A429D" w:rsidRPr="003F4B2F" w:rsidRDefault="004031A5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  <w:r w:rsidRPr="003F4B2F">
        <w:rPr>
          <w:rFonts w:ascii="Segoe UI" w:eastAsia="Calibri" w:hAnsi="Segoe UI" w:cs="Segoe UI"/>
          <w:noProof/>
        </w:rPr>
        <w:drawing>
          <wp:anchor distT="0" distB="0" distL="114300" distR="114300" simplePos="0" relativeHeight="251679751" behindDoc="0" locked="0" layoutInCell="1" allowOverlap="1" wp14:anchorId="5F9A9953" wp14:editId="735FC284">
            <wp:simplePos x="0" y="0"/>
            <wp:positionH relativeFrom="margin">
              <wp:align>center</wp:align>
            </wp:positionH>
            <wp:positionV relativeFrom="paragraph">
              <wp:posOffset>227827</wp:posOffset>
            </wp:positionV>
            <wp:extent cx="3726503" cy="472481"/>
            <wp:effectExtent l="0" t="0" r="7620" b="381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6C093" w14:textId="43F4A7CA" w:rsidR="007A429D" w:rsidRPr="003F4B2F" w:rsidRDefault="007A429D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40E39609" w14:textId="77777777" w:rsidR="007A429D" w:rsidRPr="003F4B2F" w:rsidRDefault="007A429D" w:rsidP="007A429D">
      <w:pPr>
        <w:pStyle w:val="Prrafodelista"/>
        <w:spacing w:line="360" w:lineRule="auto"/>
        <w:ind w:left="720"/>
        <w:rPr>
          <w:rFonts w:ascii="Segoe UI" w:eastAsia="Calibri" w:hAnsi="Segoe UI" w:cs="Segoe UI"/>
        </w:rPr>
      </w:pPr>
    </w:p>
    <w:p w14:paraId="2D6273E3" w14:textId="26099412" w:rsidR="00561075" w:rsidRPr="00535B6D" w:rsidRDefault="00561075" w:rsidP="00561075">
      <w:pPr>
        <w:pStyle w:val="Prrafodelista"/>
        <w:numPr>
          <w:ilvl w:val="0"/>
          <w:numId w:val="13"/>
        </w:numPr>
        <w:spacing w:line="360" w:lineRule="auto"/>
        <w:rPr>
          <w:rFonts w:ascii="Poppins" w:eastAsia="Calibri" w:hAnsi="Poppins" w:cs="Poppins"/>
        </w:rPr>
      </w:pPr>
      <w:r w:rsidRPr="00535B6D">
        <w:rPr>
          <w:rFonts w:ascii="Poppins" w:eastAsia="Calibri" w:hAnsi="Poppins" w:cs="Poppins"/>
        </w:rPr>
        <w:t>Crea una tarea programada que invoque al programa que hace limpieza en el disco duro de los archivos que no son necesarios todos los días 1 de cada mes a las 23:00 horas</w:t>
      </w:r>
    </w:p>
    <w:p w14:paraId="763A098A" w14:textId="0DCE753E" w:rsidR="00B379EE" w:rsidRPr="003F4B2F" w:rsidRDefault="004031A5" w:rsidP="00B379EE">
      <w:pPr>
        <w:rPr>
          <w:rFonts w:ascii="Segoe UI" w:eastAsia="Calibri" w:hAnsi="Segoe UI" w:cs="Segoe UI"/>
          <w:b w:val="0"/>
          <w:color w:val="auto"/>
          <w:sz w:val="24"/>
          <w:szCs w:val="24"/>
          <w:lang w:eastAsia="zh-CN"/>
        </w:rPr>
      </w:pPr>
      <w:r w:rsidRPr="00B379EE">
        <w:rPr>
          <w:noProof/>
          <w:lang w:eastAsia="zh-CN"/>
        </w:rPr>
        <w:drawing>
          <wp:anchor distT="0" distB="0" distL="114300" distR="114300" simplePos="0" relativeHeight="251680775" behindDoc="0" locked="0" layoutInCell="1" allowOverlap="1" wp14:anchorId="0DD4E531" wp14:editId="44748751">
            <wp:simplePos x="0" y="0"/>
            <wp:positionH relativeFrom="margin">
              <wp:align>center</wp:align>
            </wp:positionH>
            <wp:positionV relativeFrom="paragraph">
              <wp:posOffset>209191</wp:posOffset>
            </wp:positionV>
            <wp:extent cx="4412974" cy="1015375"/>
            <wp:effectExtent l="0" t="0" r="6985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4" cy="101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311D9" w14:textId="1B774B45" w:rsidR="00B379EE" w:rsidRDefault="004031A5" w:rsidP="00B379EE">
      <w:pPr>
        <w:ind w:firstLine="720"/>
        <w:rPr>
          <w:lang w:eastAsia="zh-CN"/>
        </w:rPr>
      </w:pPr>
      <w:r w:rsidRPr="00B379EE">
        <w:rPr>
          <w:noProof/>
          <w:lang w:eastAsia="zh-CN"/>
        </w:rPr>
        <w:drawing>
          <wp:anchor distT="0" distB="0" distL="114300" distR="114300" simplePos="0" relativeHeight="251681799" behindDoc="0" locked="0" layoutInCell="1" allowOverlap="1" wp14:anchorId="45A33848" wp14:editId="4A8F49FE">
            <wp:simplePos x="0" y="0"/>
            <wp:positionH relativeFrom="margin">
              <wp:align>center</wp:align>
            </wp:positionH>
            <wp:positionV relativeFrom="paragraph">
              <wp:posOffset>1446779</wp:posOffset>
            </wp:positionV>
            <wp:extent cx="4508390" cy="938697"/>
            <wp:effectExtent l="0" t="0" r="698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390" cy="938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EF0CA" w14:textId="662A23BC" w:rsidR="00B379EE" w:rsidRDefault="00B379EE" w:rsidP="00B379EE">
      <w:pPr>
        <w:rPr>
          <w:lang w:eastAsia="zh-CN"/>
        </w:rPr>
      </w:pPr>
    </w:p>
    <w:p w14:paraId="236180FB" w14:textId="7A43F0BC" w:rsidR="00B379EE" w:rsidRPr="00B379EE" w:rsidRDefault="00B379EE" w:rsidP="00B379EE">
      <w:pPr>
        <w:ind w:firstLine="720"/>
        <w:rPr>
          <w:lang w:eastAsia="zh-CN"/>
        </w:rPr>
      </w:pPr>
    </w:p>
    <w:sectPr w:rsidR="00B379EE" w:rsidRPr="00B379EE" w:rsidSect="00CC4D15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FA997" w14:textId="77777777" w:rsidR="002B3E97" w:rsidRDefault="002B3E97">
      <w:r>
        <w:separator/>
      </w:r>
    </w:p>
    <w:p w14:paraId="1A69FCEB" w14:textId="77777777" w:rsidR="002B3E97" w:rsidRDefault="002B3E97"/>
  </w:endnote>
  <w:endnote w:type="continuationSeparator" w:id="0">
    <w:p w14:paraId="1C2EEAFE" w14:textId="77777777" w:rsidR="002B3E97" w:rsidRDefault="002B3E97">
      <w:r>
        <w:continuationSeparator/>
      </w:r>
    </w:p>
    <w:p w14:paraId="4EF9D93B" w14:textId="77777777" w:rsidR="002B3E97" w:rsidRDefault="002B3E97"/>
  </w:endnote>
  <w:endnote w:type="continuationNotice" w:id="1">
    <w:p w14:paraId="08B31C33" w14:textId="77777777" w:rsidR="002B3E97" w:rsidRDefault="002B3E9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8C227" w14:textId="77777777" w:rsidR="00833D0D" w:rsidRDefault="00833D0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5E798B5" wp14:editId="675D5EC5">
                    <wp:simplePos x="0" y="0"/>
                    <wp:positionH relativeFrom="column">
                      <wp:posOffset>-77470</wp:posOffset>
                    </wp:positionH>
                    <wp:positionV relativeFrom="paragraph">
                      <wp:posOffset>-59055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rgbClr val="2681F0"/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2D3849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11149A3" id="Rectángulo: esquinas redondeadas 35" o:spid="_x0000_s1026" style="position:absolute;margin-left:-6.1pt;margin-top:-4.65pt;width:26.25pt;height:2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" fillcolor="#2681f0" stroked="f" strokeweight="2pt">
                    <v:shadow on="t" color="#2d3849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C545B" w:rsidRDefault="00394BB1">
                          <w:pPr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</w:pPr>
                          <w:r w:rsidRPr="003C545B">
                            <w:rPr>
                              <w:rFonts w:ascii="Poppins" w:hAnsi="Poppins" w:cs="Poppins"/>
                              <w:color w:val="2681F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margin-left:291.4pt;margin-top:-27.25pt;width:183.75pt;height:110.6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C545B" w:rsidRDefault="00394BB1">
                    <w:pPr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</w:pPr>
                    <w:r w:rsidRPr="003C545B">
                      <w:rPr>
                        <w:rFonts w:ascii="Poppins" w:hAnsi="Poppins" w:cs="Poppins"/>
                        <w:color w:val="2681F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4C403" w14:textId="77777777" w:rsidR="00833D0D" w:rsidRDefault="00833D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ED37F" w14:textId="77777777" w:rsidR="002B3E97" w:rsidRDefault="002B3E97">
      <w:r>
        <w:separator/>
      </w:r>
    </w:p>
    <w:p w14:paraId="7FB492F0" w14:textId="77777777" w:rsidR="002B3E97" w:rsidRDefault="002B3E97"/>
  </w:footnote>
  <w:footnote w:type="continuationSeparator" w:id="0">
    <w:p w14:paraId="42CFAEB2" w14:textId="77777777" w:rsidR="002B3E97" w:rsidRDefault="002B3E97">
      <w:r>
        <w:continuationSeparator/>
      </w:r>
    </w:p>
    <w:p w14:paraId="346DC353" w14:textId="77777777" w:rsidR="002B3E97" w:rsidRDefault="002B3E97"/>
  </w:footnote>
  <w:footnote w:type="continuationNotice" w:id="1">
    <w:p w14:paraId="606F6F35" w14:textId="77777777" w:rsidR="002B3E97" w:rsidRDefault="002B3E9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912F5" w14:textId="77777777" w:rsidR="00833D0D" w:rsidRDefault="00833D0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C545B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2681F0"/>
            <w:right w:val="nil"/>
          </w:tcBorders>
        </w:tcPr>
        <w:p w14:paraId="6FD300A8" w14:textId="77777777" w:rsidR="00D077E9" w:rsidRPr="003C545B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2681F0"/>
              <w:sz w:val="20"/>
              <w:szCs w:val="16"/>
            </w:rPr>
          </w:pPr>
        </w:p>
        <w:p w14:paraId="0D5FFBA4" w14:textId="541C446D" w:rsidR="00370673" w:rsidRPr="003C545B" w:rsidRDefault="00833D0D" w:rsidP="00370673">
          <w:pPr>
            <w:spacing w:before="60"/>
            <w:rPr>
              <w:rFonts w:ascii="Poppins" w:hAnsi="Poppins" w:cs="Poppins"/>
              <w:color w:val="2681F0"/>
              <w:sz w:val="20"/>
              <w:szCs w:val="16"/>
            </w:rPr>
          </w:pPr>
          <w:r w:rsidRPr="00833D0D">
            <w:rPr>
              <w:rFonts w:ascii="Poppins" w:hAnsi="Poppins" w:cs="Poppins"/>
              <w:color w:val="2681F0"/>
              <w:sz w:val="20"/>
              <w:szCs w:val="16"/>
            </w:rPr>
            <w:t>MONITORIZACIÓN DE EVENTOS Y RENDIMIENTO DEL SISTEMA</w:t>
          </w:r>
          <w:r w:rsidR="003C545B"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      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         </w:t>
          </w:r>
          <w:r>
            <w:rPr>
              <w:rFonts w:ascii="Poppins" w:hAnsi="Poppins" w:cs="Poppins"/>
              <w:color w:val="2681F0"/>
              <w:sz w:val="20"/>
              <w:szCs w:val="16"/>
            </w:rPr>
            <w:t xml:space="preserve"> </w:t>
          </w:r>
          <w:r w:rsidR="005C3B74" w:rsidRPr="003C545B">
            <w:rPr>
              <w:rFonts w:ascii="Poppins" w:hAnsi="Poppins" w:cs="Poppins"/>
              <w:color w:val="2681F0"/>
              <w:sz w:val="20"/>
              <w:szCs w:val="16"/>
            </w:rPr>
            <w:t xml:space="preserve">  </w:t>
          </w:r>
          <w:r w:rsidR="00370673" w:rsidRPr="003C545B">
            <w:rPr>
              <w:rFonts w:ascii="Poppins" w:hAnsi="Poppins" w:cs="Poppins"/>
              <w:color w:val="2681F0"/>
              <w:sz w:val="20"/>
              <w:szCs w:val="16"/>
            </w:rPr>
            <w:t>SISTEMAS OPERATIVOS 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C6D99" w14:textId="77777777" w:rsidR="00833D0D" w:rsidRDefault="00833D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1FA"/>
    <w:multiLevelType w:val="hybridMultilevel"/>
    <w:tmpl w:val="DFAC4D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916C7"/>
    <w:multiLevelType w:val="hybridMultilevel"/>
    <w:tmpl w:val="DFAC4D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9431B"/>
    <w:multiLevelType w:val="hybridMultilevel"/>
    <w:tmpl w:val="3D1A8D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9D6C46"/>
    <w:multiLevelType w:val="hybridMultilevel"/>
    <w:tmpl w:val="33DCFA82"/>
    <w:lvl w:ilvl="0" w:tplc="954E6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23521"/>
    <w:multiLevelType w:val="hybridMultilevel"/>
    <w:tmpl w:val="7276723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3C04091"/>
    <w:multiLevelType w:val="hybridMultilevel"/>
    <w:tmpl w:val="92F656A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2001A6"/>
    <w:multiLevelType w:val="hybridMultilevel"/>
    <w:tmpl w:val="DB748C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2E2575"/>
    <w:multiLevelType w:val="hybridMultilevel"/>
    <w:tmpl w:val="4E5EE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A30F65"/>
    <w:multiLevelType w:val="hybridMultilevel"/>
    <w:tmpl w:val="289AE2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2B376E"/>
    <w:multiLevelType w:val="hybridMultilevel"/>
    <w:tmpl w:val="478636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EE650A"/>
    <w:multiLevelType w:val="hybridMultilevel"/>
    <w:tmpl w:val="662283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9F9248E6">
      <w:start w:val="2"/>
      <w:numFmt w:val="bullet"/>
      <w:lvlText w:val="-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60A06"/>
    <w:multiLevelType w:val="hybridMultilevel"/>
    <w:tmpl w:val="504E14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7A19EA"/>
    <w:multiLevelType w:val="hybridMultilevel"/>
    <w:tmpl w:val="BC2C59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E322A7"/>
    <w:multiLevelType w:val="hybridMultilevel"/>
    <w:tmpl w:val="FC5C0BA8"/>
    <w:lvl w:ilvl="0" w:tplc="940C3E7E">
      <w:start w:val="6"/>
      <w:numFmt w:val="bullet"/>
      <w:lvlText w:val="-"/>
      <w:lvlJc w:val="left"/>
      <w:pPr>
        <w:ind w:left="1800" w:hanging="360"/>
      </w:pPr>
      <w:rPr>
        <w:rFonts w:ascii="Segoe UI" w:eastAsia="Calibr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BAD64D8"/>
    <w:multiLevelType w:val="hybridMultilevel"/>
    <w:tmpl w:val="FBE41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5"/>
  </w:num>
  <w:num w:numId="5">
    <w:abstractNumId w:val="7"/>
  </w:num>
  <w:num w:numId="6">
    <w:abstractNumId w:val="15"/>
  </w:num>
  <w:num w:numId="7">
    <w:abstractNumId w:val="1"/>
  </w:num>
  <w:num w:numId="8">
    <w:abstractNumId w:val="0"/>
  </w:num>
  <w:num w:numId="9">
    <w:abstractNumId w:val="2"/>
  </w:num>
  <w:num w:numId="10">
    <w:abstractNumId w:val="11"/>
  </w:num>
  <w:num w:numId="11">
    <w:abstractNumId w:val="8"/>
  </w:num>
  <w:num w:numId="12">
    <w:abstractNumId w:val="12"/>
  </w:num>
  <w:num w:numId="13">
    <w:abstractNumId w:val="10"/>
  </w:num>
  <w:num w:numId="14">
    <w:abstractNumId w:val="6"/>
  </w:num>
  <w:num w:numId="15">
    <w:abstractNumId w:val="3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02DC5"/>
    <w:rsid w:val="00007EB9"/>
    <w:rsid w:val="000229ED"/>
    <w:rsid w:val="0002482E"/>
    <w:rsid w:val="00031408"/>
    <w:rsid w:val="000325D5"/>
    <w:rsid w:val="00044D7F"/>
    <w:rsid w:val="00050324"/>
    <w:rsid w:val="00053E14"/>
    <w:rsid w:val="000567FE"/>
    <w:rsid w:val="0006410B"/>
    <w:rsid w:val="00067046"/>
    <w:rsid w:val="00070DAE"/>
    <w:rsid w:val="00071265"/>
    <w:rsid w:val="000747A0"/>
    <w:rsid w:val="0007650E"/>
    <w:rsid w:val="00082817"/>
    <w:rsid w:val="000A0150"/>
    <w:rsid w:val="000A66C0"/>
    <w:rsid w:val="000A7367"/>
    <w:rsid w:val="000E63C9"/>
    <w:rsid w:val="000F1E9E"/>
    <w:rsid w:val="001046B8"/>
    <w:rsid w:val="00130E9D"/>
    <w:rsid w:val="0013432C"/>
    <w:rsid w:val="00150A6D"/>
    <w:rsid w:val="00184E3F"/>
    <w:rsid w:val="00185B35"/>
    <w:rsid w:val="001B7E03"/>
    <w:rsid w:val="001D05A0"/>
    <w:rsid w:val="001F1543"/>
    <w:rsid w:val="001F2BC8"/>
    <w:rsid w:val="001F5F6B"/>
    <w:rsid w:val="0020257A"/>
    <w:rsid w:val="00214A22"/>
    <w:rsid w:val="00224617"/>
    <w:rsid w:val="00243EBC"/>
    <w:rsid w:val="00246A35"/>
    <w:rsid w:val="0026144A"/>
    <w:rsid w:val="00265ADA"/>
    <w:rsid w:val="00266DA1"/>
    <w:rsid w:val="0027232F"/>
    <w:rsid w:val="002763AC"/>
    <w:rsid w:val="00284348"/>
    <w:rsid w:val="002A1580"/>
    <w:rsid w:val="002A4D68"/>
    <w:rsid w:val="002B2FC9"/>
    <w:rsid w:val="002B3E97"/>
    <w:rsid w:val="002C2B2B"/>
    <w:rsid w:val="002D4714"/>
    <w:rsid w:val="002E0066"/>
    <w:rsid w:val="002E45B3"/>
    <w:rsid w:val="002F51F5"/>
    <w:rsid w:val="002F602A"/>
    <w:rsid w:val="00312137"/>
    <w:rsid w:val="00330359"/>
    <w:rsid w:val="0033762F"/>
    <w:rsid w:val="00360494"/>
    <w:rsid w:val="00362063"/>
    <w:rsid w:val="00366C7E"/>
    <w:rsid w:val="00370673"/>
    <w:rsid w:val="00370F3E"/>
    <w:rsid w:val="00371685"/>
    <w:rsid w:val="00384EA3"/>
    <w:rsid w:val="00394BB1"/>
    <w:rsid w:val="0039558A"/>
    <w:rsid w:val="003A2F17"/>
    <w:rsid w:val="003A39A1"/>
    <w:rsid w:val="003A50BA"/>
    <w:rsid w:val="003C0B32"/>
    <w:rsid w:val="003C2191"/>
    <w:rsid w:val="003C545B"/>
    <w:rsid w:val="003C675B"/>
    <w:rsid w:val="003D3863"/>
    <w:rsid w:val="003E6937"/>
    <w:rsid w:val="003F2F94"/>
    <w:rsid w:val="003F4299"/>
    <w:rsid w:val="003F4B2F"/>
    <w:rsid w:val="003F5B46"/>
    <w:rsid w:val="00402D3F"/>
    <w:rsid w:val="004031A5"/>
    <w:rsid w:val="004110DE"/>
    <w:rsid w:val="004132E6"/>
    <w:rsid w:val="00422943"/>
    <w:rsid w:val="00430C4C"/>
    <w:rsid w:val="0044085A"/>
    <w:rsid w:val="004533A0"/>
    <w:rsid w:val="00454B73"/>
    <w:rsid w:val="0046765A"/>
    <w:rsid w:val="00475263"/>
    <w:rsid w:val="004A779D"/>
    <w:rsid w:val="004B21A5"/>
    <w:rsid w:val="004B26E4"/>
    <w:rsid w:val="004D2193"/>
    <w:rsid w:val="004E281F"/>
    <w:rsid w:val="004E2D82"/>
    <w:rsid w:val="004E5FEE"/>
    <w:rsid w:val="004F432F"/>
    <w:rsid w:val="004F54F4"/>
    <w:rsid w:val="004F64FD"/>
    <w:rsid w:val="004F68AB"/>
    <w:rsid w:val="005037F0"/>
    <w:rsid w:val="00516A86"/>
    <w:rsid w:val="005275F6"/>
    <w:rsid w:val="00535B6D"/>
    <w:rsid w:val="00561075"/>
    <w:rsid w:val="00572102"/>
    <w:rsid w:val="0057729A"/>
    <w:rsid w:val="005A6F81"/>
    <w:rsid w:val="005C3B74"/>
    <w:rsid w:val="005D4012"/>
    <w:rsid w:val="005E0664"/>
    <w:rsid w:val="005F1BB0"/>
    <w:rsid w:val="00614494"/>
    <w:rsid w:val="00614CED"/>
    <w:rsid w:val="0064153D"/>
    <w:rsid w:val="00642716"/>
    <w:rsid w:val="00650C7C"/>
    <w:rsid w:val="00652D49"/>
    <w:rsid w:val="00654CDF"/>
    <w:rsid w:val="0065652C"/>
    <w:rsid w:val="00656C4D"/>
    <w:rsid w:val="00661424"/>
    <w:rsid w:val="006829CB"/>
    <w:rsid w:val="006E5716"/>
    <w:rsid w:val="00704F0E"/>
    <w:rsid w:val="00710B3D"/>
    <w:rsid w:val="00725004"/>
    <w:rsid w:val="007302B3"/>
    <w:rsid w:val="00730733"/>
    <w:rsid w:val="007309A6"/>
    <w:rsid w:val="00730E3A"/>
    <w:rsid w:val="00732DBB"/>
    <w:rsid w:val="00736AAF"/>
    <w:rsid w:val="00765B2A"/>
    <w:rsid w:val="007740B7"/>
    <w:rsid w:val="00777C7D"/>
    <w:rsid w:val="0078280C"/>
    <w:rsid w:val="00783A34"/>
    <w:rsid w:val="00796B45"/>
    <w:rsid w:val="007A429D"/>
    <w:rsid w:val="007B3A81"/>
    <w:rsid w:val="007B62B4"/>
    <w:rsid w:val="007C013A"/>
    <w:rsid w:val="007C6B52"/>
    <w:rsid w:val="007D06BD"/>
    <w:rsid w:val="007D16C5"/>
    <w:rsid w:val="007E1553"/>
    <w:rsid w:val="00805671"/>
    <w:rsid w:val="00833D0D"/>
    <w:rsid w:val="00840B5A"/>
    <w:rsid w:val="00862FE4"/>
    <w:rsid w:val="0086389A"/>
    <w:rsid w:val="0086774B"/>
    <w:rsid w:val="00870BF1"/>
    <w:rsid w:val="00871797"/>
    <w:rsid w:val="0087605E"/>
    <w:rsid w:val="00880397"/>
    <w:rsid w:val="008941AE"/>
    <w:rsid w:val="008B1FEE"/>
    <w:rsid w:val="008C5047"/>
    <w:rsid w:val="008C7A9B"/>
    <w:rsid w:val="008E1952"/>
    <w:rsid w:val="008E4B01"/>
    <w:rsid w:val="008F6110"/>
    <w:rsid w:val="00903C32"/>
    <w:rsid w:val="00916B16"/>
    <w:rsid w:val="009173B9"/>
    <w:rsid w:val="00917884"/>
    <w:rsid w:val="009238E7"/>
    <w:rsid w:val="0093335D"/>
    <w:rsid w:val="0093613E"/>
    <w:rsid w:val="00943026"/>
    <w:rsid w:val="00966B81"/>
    <w:rsid w:val="00971C9B"/>
    <w:rsid w:val="0097263D"/>
    <w:rsid w:val="00975B3C"/>
    <w:rsid w:val="00977F79"/>
    <w:rsid w:val="00992CB8"/>
    <w:rsid w:val="0099345D"/>
    <w:rsid w:val="009A278D"/>
    <w:rsid w:val="009A6335"/>
    <w:rsid w:val="009B2D4F"/>
    <w:rsid w:val="009C083B"/>
    <w:rsid w:val="009C7720"/>
    <w:rsid w:val="009D3244"/>
    <w:rsid w:val="009E2F22"/>
    <w:rsid w:val="009E4B33"/>
    <w:rsid w:val="00A01BB1"/>
    <w:rsid w:val="00A048AA"/>
    <w:rsid w:val="00A1612D"/>
    <w:rsid w:val="00A236C6"/>
    <w:rsid w:val="00A23AFA"/>
    <w:rsid w:val="00A2779C"/>
    <w:rsid w:val="00A31B3E"/>
    <w:rsid w:val="00A323C4"/>
    <w:rsid w:val="00A327E3"/>
    <w:rsid w:val="00A35F3B"/>
    <w:rsid w:val="00A430D3"/>
    <w:rsid w:val="00A532F3"/>
    <w:rsid w:val="00A74A58"/>
    <w:rsid w:val="00A83456"/>
    <w:rsid w:val="00A8489E"/>
    <w:rsid w:val="00AA228B"/>
    <w:rsid w:val="00AA38B4"/>
    <w:rsid w:val="00AA5B3E"/>
    <w:rsid w:val="00AB02A7"/>
    <w:rsid w:val="00AC29F3"/>
    <w:rsid w:val="00AD6F41"/>
    <w:rsid w:val="00AE53C5"/>
    <w:rsid w:val="00AF1CEB"/>
    <w:rsid w:val="00B01C79"/>
    <w:rsid w:val="00B2052B"/>
    <w:rsid w:val="00B231E5"/>
    <w:rsid w:val="00B379EE"/>
    <w:rsid w:val="00B46E59"/>
    <w:rsid w:val="00B56BF1"/>
    <w:rsid w:val="00B676C2"/>
    <w:rsid w:val="00B71625"/>
    <w:rsid w:val="00BB3CE0"/>
    <w:rsid w:val="00BB4123"/>
    <w:rsid w:val="00C02B87"/>
    <w:rsid w:val="00C10689"/>
    <w:rsid w:val="00C22F26"/>
    <w:rsid w:val="00C237BC"/>
    <w:rsid w:val="00C335E4"/>
    <w:rsid w:val="00C4086D"/>
    <w:rsid w:val="00C4741E"/>
    <w:rsid w:val="00C5013D"/>
    <w:rsid w:val="00C56EE8"/>
    <w:rsid w:val="00C62F7C"/>
    <w:rsid w:val="00C662BF"/>
    <w:rsid w:val="00C770AA"/>
    <w:rsid w:val="00C97934"/>
    <w:rsid w:val="00CA1896"/>
    <w:rsid w:val="00CA74F5"/>
    <w:rsid w:val="00CB5B28"/>
    <w:rsid w:val="00CC4D15"/>
    <w:rsid w:val="00CE220B"/>
    <w:rsid w:val="00CE6CA2"/>
    <w:rsid w:val="00CE7C7B"/>
    <w:rsid w:val="00CF0C01"/>
    <w:rsid w:val="00CF5371"/>
    <w:rsid w:val="00D0323A"/>
    <w:rsid w:val="00D0559F"/>
    <w:rsid w:val="00D064B5"/>
    <w:rsid w:val="00D077E9"/>
    <w:rsid w:val="00D26A19"/>
    <w:rsid w:val="00D3275E"/>
    <w:rsid w:val="00D331C2"/>
    <w:rsid w:val="00D41411"/>
    <w:rsid w:val="00D42CB7"/>
    <w:rsid w:val="00D52588"/>
    <w:rsid w:val="00D5413D"/>
    <w:rsid w:val="00D54803"/>
    <w:rsid w:val="00D570A9"/>
    <w:rsid w:val="00D6417E"/>
    <w:rsid w:val="00D70D02"/>
    <w:rsid w:val="00D73968"/>
    <w:rsid w:val="00D770C7"/>
    <w:rsid w:val="00D83F36"/>
    <w:rsid w:val="00D86945"/>
    <w:rsid w:val="00D90290"/>
    <w:rsid w:val="00DC706A"/>
    <w:rsid w:val="00DD152F"/>
    <w:rsid w:val="00DE0600"/>
    <w:rsid w:val="00DE213F"/>
    <w:rsid w:val="00DF027C"/>
    <w:rsid w:val="00E009B5"/>
    <w:rsid w:val="00E00A32"/>
    <w:rsid w:val="00E22ACD"/>
    <w:rsid w:val="00E250F3"/>
    <w:rsid w:val="00E25F46"/>
    <w:rsid w:val="00E4032C"/>
    <w:rsid w:val="00E42AC5"/>
    <w:rsid w:val="00E45886"/>
    <w:rsid w:val="00E460AC"/>
    <w:rsid w:val="00E4754B"/>
    <w:rsid w:val="00E543AD"/>
    <w:rsid w:val="00E54447"/>
    <w:rsid w:val="00E54A6A"/>
    <w:rsid w:val="00E620B0"/>
    <w:rsid w:val="00E74C20"/>
    <w:rsid w:val="00E7720B"/>
    <w:rsid w:val="00E81B40"/>
    <w:rsid w:val="00E87759"/>
    <w:rsid w:val="00EA487D"/>
    <w:rsid w:val="00EC6704"/>
    <w:rsid w:val="00EF555B"/>
    <w:rsid w:val="00EF579E"/>
    <w:rsid w:val="00EF6BDB"/>
    <w:rsid w:val="00F00C65"/>
    <w:rsid w:val="00F027BB"/>
    <w:rsid w:val="00F11DCF"/>
    <w:rsid w:val="00F162EA"/>
    <w:rsid w:val="00F246A8"/>
    <w:rsid w:val="00F315C6"/>
    <w:rsid w:val="00F37724"/>
    <w:rsid w:val="00F442E4"/>
    <w:rsid w:val="00F52D27"/>
    <w:rsid w:val="00F75551"/>
    <w:rsid w:val="00F76A44"/>
    <w:rsid w:val="00F8146F"/>
    <w:rsid w:val="00F829F7"/>
    <w:rsid w:val="00F83527"/>
    <w:rsid w:val="00FD583F"/>
    <w:rsid w:val="00FD5A5A"/>
    <w:rsid w:val="00FD67F5"/>
    <w:rsid w:val="00FD7488"/>
    <w:rsid w:val="00FD7EE9"/>
    <w:rsid w:val="00FE5957"/>
    <w:rsid w:val="00FE74FF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iPriority="0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0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9726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rsid w:val="007740B7"/>
    <w:rPr>
      <w:color w:val="0000FF"/>
      <w:u w:val="single"/>
    </w:rPr>
  </w:style>
  <w:style w:type="paragraph" w:styleId="Prrafodelista">
    <w:name w:val="List Paragraph"/>
    <w:basedOn w:val="Normal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WW8Num15z2">
    <w:name w:val="WW8Num15z2"/>
    <w:rsid w:val="00561075"/>
    <w:rPr>
      <w:rFonts w:ascii="Wingdings" w:hAnsi="Wingdings" w:cs="Wingdings"/>
    </w:rPr>
  </w:style>
  <w:style w:type="character" w:customStyle="1" w:styleId="Ttulo4Car">
    <w:name w:val="Título 4 Car"/>
    <w:basedOn w:val="Fuentedeprrafopredeter"/>
    <w:link w:val="Ttulo4"/>
    <w:uiPriority w:val="1"/>
    <w:semiHidden/>
    <w:rsid w:val="0097263D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E8C4E0E28AF4D02A8730B31554708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43EF5-35C6-4EC1-9974-661D61832C62}"/>
      </w:docPartPr>
      <w:docPartBody>
        <w:p w:rsidR="005B3B57" w:rsidRDefault="00F3130E">
          <w:pPr>
            <w:pStyle w:val="7E8C4E0E28AF4D02A8730B3155470821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0E"/>
    <w:rsid w:val="00003EA0"/>
    <w:rsid w:val="000A68A9"/>
    <w:rsid w:val="00164604"/>
    <w:rsid w:val="0019768E"/>
    <w:rsid w:val="00216D3F"/>
    <w:rsid w:val="002C10B6"/>
    <w:rsid w:val="002C2E98"/>
    <w:rsid w:val="005B3B57"/>
    <w:rsid w:val="00AD522A"/>
    <w:rsid w:val="00C05D8F"/>
    <w:rsid w:val="00D107D1"/>
    <w:rsid w:val="00F3130E"/>
    <w:rsid w:val="00FB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8C4E0E28AF4D02A8730B3155470821">
    <w:name w:val="7E8C4E0E28AF4D02A8730B31554708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</Template>
  <TotalTime>208</TotalTime>
  <Pages>15</Pages>
  <Words>843</Words>
  <Characters>4638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21</cp:revision>
  <cp:lastPrinted>2022-01-14T18:32:00Z</cp:lastPrinted>
  <dcterms:created xsi:type="dcterms:W3CDTF">2022-01-26T11:36:00Z</dcterms:created>
  <dcterms:modified xsi:type="dcterms:W3CDTF">2022-01-26T16:31:00Z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