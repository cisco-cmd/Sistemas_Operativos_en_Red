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CF4FE"/>
  <w:body>
    <w:p w14:paraId="4A2E57AD" w14:textId="2CE5D2A3" w:rsidR="00D077E9" w:rsidRDefault="00B01C79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0838EE70" wp14:editId="1BFC1EBC">
            <wp:simplePos x="0" y="0"/>
            <wp:positionH relativeFrom="margin">
              <wp:posOffset>-8147685</wp:posOffset>
            </wp:positionH>
            <wp:positionV relativeFrom="paragraph">
              <wp:posOffset>-762000</wp:posOffset>
            </wp:positionV>
            <wp:extent cx="18795820" cy="11276330"/>
            <wp:effectExtent l="57150" t="0" r="64135" b="115570"/>
            <wp:wrapNone/>
            <wp:docPr id="9" name="Imagen 9" descr="Fondos de pantalla de Windows 10 - Fondos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s de pantalla de Windows 10 - FondosM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905" cy="112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lumMod val="10000"/>
                          <a:lumOff val="90000"/>
                        </a:schemeClr>
                      </a:outerShdw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534AD0E2" w:rsidR="00D077E9" w:rsidRDefault="00D077E9" w:rsidP="00AB02A7">
            <w:pPr>
              <w:rPr>
                <w:noProof/>
              </w:rPr>
            </w:pPr>
          </w:p>
          <w:p w14:paraId="19779501" w14:textId="352A0A71" w:rsidR="00D077E9" w:rsidRDefault="007740B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5" behindDoc="1" locked="0" layoutInCell="1" allowOverlap="1" wp14:anchorId="109145AA" wp14:editId="16820F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465455</wp:posOffset>
                      </wp:positionV>
                      <wp:extent cx="3139440" cy="2026920"/>
                      <wp:effectExtent l="0" t="0" r="0" b="0"/>
                      <wp:wrapTight wrapText="bothSides">
                        <wp:wrapPolygon edited="0">
                          <wp:start x="393" y="0"/>
                          <wp:lineTo x="393" y="21316"/>
                          <wp:lineTo x="21102" y="21316"/>
                          <wp:lineTo x="21102" y="0"/>
                          <wp:lineTo x="393" y="0"/>
                        </wp:wrapPolygon>
                      </wp:wrapTight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2026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694B3552" w:rsidR="00D077E9" w:rsidRPr="003C545B" w:rsidRDefault="00370673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56"/>
                                      <w:szCs w:val="56"/>
                                    </w:rPr>
                                  </w:pPr>
                                  <w:r w:rsidRPr="003C545B">
                                    <w:rPr>
                                      <w:rFonts w:ascii="Nirmala UI" w:hAnsi="Nirmala UI" w:cs="Nirmala UI"/>
                                      <w:color w:val="2681F0"/>
                                      <w:sz w:val="56"/>
                                      <w:szCs w:val="56"/>
                                      <w:lang w:bidi="es-ES"/>
                                    </w:rPr>
                                    <w:t xml:space="preserve">CONFIGURACIÓN INICIAL DEL SERVIDOR </w:t>
                                  </w:r>
                                  <w:r w:rsidR="003C545B" w:rsidRPr="003C545B">
                                    <w:rPr>
                                      <w:rFonts w:ascii="Nirmala UI" w:hAnsi="Nirmala UI" w:cs="Nirmala UI"/>
                                      <w:color w:val="2681F0"/>
                                      <w:sz w:val="56"/>
                                      <w:szCs w:val="56"/>
                                      <w:lang w:bidi="es-ES"/>
                                    </w:rPr>
                                    <w:t>GRÁFICO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0;margin-top:36.65pt;width:247.2pt;height:159.6pt;z-index:-25165823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" filled="f" stroked="f" strokeweight=".5pt">
                      <v:textbox>
                        <w:txbxContent>
                          <w:p w14:paraId="6E4B0DF9" w14:textId="694B3552" w:rsidR="00D077E9" w:rsidRPr="003C545B" w:rsidRDefault="00370673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56"/>
                                <w:szCs w:val="56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56"/>
                                <w:szCs w:val="56"/>
                                <w:lang w:bidi="es-ES"/>
                              </w:rPr>
                              <w:t xml:space="preserve">CONFIGURACIÓN INICIAL DEL SERVIDOR </w:t>
                            </w:r>
                            <w:r w:rsidR="003C545B" w:rsidRPr="003C545B">
                              <w:rPr>
                                <w:rFonts w:ascii="Nirmala UI" w:hAnsi="Nirmala UI" w:cs="Nirmala UI"/>
                                <w:color w:val="2681F0"/>
                                <w:sz w:val="56"/>
                                <w:szCs w:val="56"/>
                                <w:lang w:bidi="es-ES"/>
                              </w:rPr>
                              <w:t>GRÁFICO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15C98D35" w:rsidR="00D077E9" w:rsidRDefault="00F76A44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1BEC329D" wp14:editId="0CD53172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4611370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EDBAA68" id="Conector recto 32" o:spid="_x0000_s1026" alt="divisor de texto" style="position:absolute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pt,363.1pt" to="117.9pt,3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" strokecolor="#2681f0" strokeweight="3pt"/>
                  </w:pict>
                </mc:Fallback>
              </mc:AlternateContent>
            </w:r>
            <w:r w:rsidR="007740B7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31217187" wp14:editId="69D690A5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207010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98420ED" id="Conector recto 5" o:spid="_x0000_s1026" alt="divisor de texto" style="position:absolute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1pt,16.3pt" to="117.6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" strokecolor="#2681f0" strokeweight="3pt"/>
                  </w:pict>
                </mc:Fallback>
              </mc:AlternateContent>
            </w:r>
            <w:r w:rsidR="007740B7" w:rsidRPr="00370673"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463196D0" wp14:editId="7A4E65FE">
                  <wp:simplePos x="0" y="0"/>
                  <wp:positionH relativeFrom="column">
                    <wp:posOffset>381195</wp:posOffset>
                  </wp:positionH>
                  <wp:positionV relativeFrom="paragraph">
                    <wp:posOffset>1017905</wp:posOffset>
                  </wp:positionV>
                  <wp:extent cx="2651760" cy="2667831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266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0A31D5A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C53C742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211B3F9F" w14:textId="6573F27B" w:rsidR="00D077E9" w:rsidRDefault="00F76A44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063CF8FC" wp14:editId="78A4D9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10795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73DE41F8" w:rsidR="00704F0E" w:rsidRPr="003C545B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3C545B"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  <w:lang w:bidi="es-ES"/>
                                    </w:rPr>
                                    <w:t>SISTEMAS OPERATIVOS EN RED</w:t>
                                  </w:r>
                                </w:p>
                                <w:p w14:paraId="3095BFCE" w14:textId="6E9B5CD1" w:rsidR="00F76A44" w:rsidRPr="003C545B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</w:rPr>
                                  </w:pPr>
                                  <w:r w:rsidRPr="003C545B"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0;margin-top:.85pt;width:247.2pt;height:49.2pt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" filled="f" stroked="f" strokeweight=".5pt">
                      <v:textbox>
                        <w:txbxContent>
                          <w:p w14:paraId="477B20C9" w14:textId="73DE41F8" w:rsidR="00704F0E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SISTEMAS OPERATIVOS EN RED</w:t>
                            </w:r>
                          </w:p>
                          <w:p w14:paraId="3095BFCE" w14:textId="6E9B5CD1" w:rsidR="00F76A44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D64701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1A40C5E9" w:rsidR="00D077E9" w:rsidRPr="00370673" w:rsidRDefault="00650C7C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sdt>
              <w:sdtPr>
                <w:rPr>
                  <w:rFonts w:ascii="Nirmala UI" w:hAnsi="Nirmala UI" w:cs="Nirmala UI"/>
                  <w:noProof/>
                  <w:color w:val="2665F0" w:themeColor="text2" w:themeTint="99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="00370673" w:rsidRPr="00370673">
                  <w:rPr>
                    <w:rFonts w:ascii="Nirmala UI" w:hAnsi="Nirmala UI" w:cs="Nirmala UI"/>
                    <w:noProof/>
                    <w:color w:val="2665F0" w:themeColor="text2" w:themeTint="99"/>
                  </w:rPr>
                  <w:t>Sistemas Operativos en Red</w:t>
                </w:r>
              </w:sdtContent>
            </w:sdt>
          </w:p>
          <w:p w14:paraId="2A12433E" w14:textId="29FC6329" w:rsidR="00D077E9" w:rsidRPr="00370673" w:rsidRDefault="0037067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r w:rsidRPr="00370673">
              <w:rPr>
                <w:rFonts w:ascii="Nirmala UI" w:hAnsi="Nirmala UI" w:cs="Nirmala UI"/>
                <w:noProof/>
                <w:color w:val="2665F0" w:themeColor="text2" w:themeTint="99"/>
              </w:rPr>
              <w:t>Juan Carlos Navidad García</w:t>
            </w:r>
          </w:p>
          <w:p w14:paraId="19AA669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93AAC8A" w14:textId="19C3A9F2" w:rsidR="007740B7" w:rsidRPr="00362063" w:rsidRDefault="00F76A44" w:rsidP="00362063">
      <w:pPr>
        <w:spacing w:after="20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704234" wp14:editId="7C4EE4EC">
            <wp:simplePos x="0" y="0"/>
            <wp:positionH relativeFrom="column">
              <wp:posOffset>-754380</wp:posOffset>
            </wp:positionH>
            <wp:positionV relativeFrom="paragraph">
              <wp:posOffset>6160770</wp:posOffset>
            </wp:positionV>
            <wp:extent cx="8190230" cy="4243673"/>
            <wp:effectExtent l="628650" t="1466850" r="610870" b="241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30" cy="42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850900" dist="838200" dir="16200000" rotWithShape="0">
                        <a:schemeClr val="bg1">
                          <a:lumMod val="75000"/>
                          <a:alpha val="59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F0E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6BDF55B" wp14:editId="61F9EEC3">
                <wp:simplePos x="0" y="0"/>
                <wp:positionH relativeFrom="column">
                  <wp:posOffset>-201930</wp:posOffset>
                </wp:positionH>
                <wp:positionV relativeFrom="paragraph">
                  <wp:posOffset>230505</wp:posOffset>
                </wp:positionV>
                <wp:extent cx="3938905" cy="8648700"/>
                <wp:effectExtent l="28575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53000">
                              <a:schemeClr val="accent1">
                                <a:lumMod val="5000"/>
                                <a:lumOff val="95000"/>
                                <a:alpha val="82000"/>
                              </a:schemeClr>
                            </a:gs>
                            <a:gs pos="100000">
                              <a:schemeClr val="accent1">
                                <a:lumMod val="20000"/>
                                <a:lumOff val="80000"/>
                                <a:alpha val="86000"/>
                              </a:schemeClr>
                            </a:gs>
                            <a:gs pos="62000">
                              <a:schemeClr val="accent2">
                                <a:lumMod val="20000"/>
                                <a:lumOff val="80000"/>
                                <a:alpha val="98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tx2"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5DDA06" id="Rectángulo: esquinas redondeadas 12" o:spid="_x0000_s1026" style="position:absolute;margin-left:-15.9pt;margin-top:18.15pt;width:310.15pt;height:68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" fillcolor="#ecf8fe [180]" stroked="f" strokeweight="2pt">
                <v:fill opacity="56360f" color2="#b1e4fd [660]" o:opacity2="53739f" colors="0 #ecf8ff;34734f #ecf8ff;40632f #d7e9f5" focus="100%" type="gradient"/>
                <v:shadow on="t" type="perspective" color="#082a75 [3215]" opacity="38010f" origin=",.5" offset="0,0" matrix="66191f,,,66191f"/>
              </v:round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1F159F9E" w14:textId="77777777" w:rsidR="004B26E4" w:rsidRDefault="004B26E4" w:rsidP="004B26E4">
      <w:p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Accede para verificar información usando las distintas herramientas:</w:t>
      </w:r>
    </w:p>
    <w:p w14:paraId="1B992826" w14:textId="77777777" w:rsidR="004B26E4" w:rsidRDefault="004B26E4" w:rsidP="004B26E4">
      <w:pPr>
        <w:pStyle w:val="Prrafodelista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SISTEMA: CPU, memoria y SO instalado: panel de control/sistema y seguridad/sistema y seguridad/sistema</w:t>
      </w:r>
    </w:p>
    <w:p w14:paraId="5DA5F2AC" w14:textId="77777777" w:rsidR="004B26E4" w:rsidRDefault="004B26E4" w:rsidP="004B26E4">
      <w:pPr>
        <w:pStyle w:val="Prrafodelista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ADMINISTRADOR DE DISCOS:DD: administrador del servidor/almacenamiento/administrador de discos</w:t>
      </w:r>
    </w:p>
    <w:p w14:paraId="425BAB84" w14:textId="77777777" w:rsidR="004B26E4" w:rsidRDefault="004B26E4" w:rsidP="004B26E4">
      <w:pPr>
        <w:pStyle w:val="Prrafodelista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INFORMACIÓN DEL SISTEMA: Es una herramienta administrativa de Windows. </w:t>
      </w:r>
    </w:p>
    <w:p w14:paraId="51CFCA88" w14:textId="77777777" w:rsidR="004B26E4" w:rsidRDefault="004B26E4" w:rsidP="004B26E4">
      <w:pPr>
        <w:pStyle w:val="Prrafodelista"/>
        <w:numPr>
          <w:ilvl w:val="1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Memoria física disponible</w:t>
      </w:r>
    </w:p>
    <w:p w14:paraId="2B99AC9B" w14:textId="77777777" w:rsidR="004B26E4" w:rsidRDefault="004B26E4" w:rsidP="004B26E4">
      <w:pPr>
        <w:pStyle w:val="Prrafodelista"/>
        <w:numPr>
          <w:ilvl w:val="1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Memoria virtual</w:t>
      </w:r>
    </w:p>
    <w:p w14:paraId="417F910C" w14:textId="77777777" w:rsidR="004B26E4" w:rsidRDefault="004B26E4" w:rsidP="004B26E4">
      <w:pPr>
        <w:pStyle w:val="Prrafodelista"/>
        <w:numPr>
          <w:ilvl w:val="1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Numero de cilindros</w:t>
      </w:r>
    </w:p>
    <w:p w14:paraId="55EC51EC" w14:textId="77777777" w:rsidR="004B26E4" w:rsidRDefault="004B26E4" w:rsidP="004B26E4">
      <w:pPr>
        <w:pStyle w:val="Prrafodelista"/>
        <w:numPr>
          <w:ilvl w:val="1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Numero de sectores</w:t>
      </w:r>
    </w:p>
    <w:p w14:paraId="660FBF65" w14:textId="77777777" w:rsidR="004B26E4" w:rsidRDefault="004B26E4" w:rsidP="004B26E4">
      <w:pPr>
        <w:pStyle w:val="Prrafodelista"/>
        <w:numPr>
          <w:ilvl w:val="1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DHCP: ¿habilitado?</w:t>
      </w:r>
    </w:p>
    <w:p w14:paraId="052E7EC8" w14:textId="77777777" w:rsidR="004B26E4" w:rsidRPr="001B07D2" w:rsidRDefault="004B26E4" w:rsidP="004B26E4">
      <w:pPr>
        <w:pStyle w:val="Prrafodelista"/>
        <w:numPr>
          <w:ilvl w:val="0"/>
          <w:numId w:val="9"/>
        </w:numPr>
        <w:spacing w:line="360" w:lineRule="auto"/>
        <w:rPr>
          <w:rFonts w:eastAsia="Calibri"/>
        </w:rPr>
      </w:pPr>
      <w:r w:rsidRPr="004F7E15">
        <w:rPr>
          <w:rFonts w:eastAsia="Calibri"/>
        </w:rPr>
        <w:t>HERRAMIENTAS DE MONITORIZACIÓN</w:t>
      </w:r>
      <w:r>
        <w:rPr>
          <w:rFonts w:eastAsia="Calibri"/>
        </w:rPr>
        <w:t>:  Pertenecen al conjunto de h</w:t>
      </w:r>
      <w:r w:rsidRPr="001B07D2">
        <w:rPr>
          <w:rFonts w:eastAsia="Calibri"/>
        </w:rPr>
        <w:t>erramientas administrativas</w:t>
      </w:r>
    </w:p>
    <w:p w14:paraId="63C26026" w14:textId="77777777" w:rsidR="004B26E4" w:rsidRDefault="004B26E4" w:rsidP="004B26E4">
      <w:pPr>
        <w:pStyle w:val="Prrafodelista"/>
        <w:numPr>
          <w:ilvl w:val="1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Enuméralas </w:t>
      </w:r>
    </w:p>
    <w:p w14:paraId="32EF7310" w14:textId="77777777" w:rsidR="004B26E4" w:rsidRDefault="004B26E4" w:rsidP="004B26E4">
      <w:pPr>
        <w:pStyle w:val="Prrafodelista"/>
        <w:numPr>
          <w:ilvl w:val="1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>Indica su función</w:t>
      </w:r>
    </w:p>
    <w:p w14:paraId="271DFDD0" w14:textId="7DDD089E" w:rsidR="004B26E4" w:rsidRDefault="004B26E4" w:rsidP="004B26E4">
      <w:pPr>
        <w:pStyle w:val="Prrafodelista"/>
        <w:numPr>
          <w:ilvl w:val="1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>¿Cómo acceder a ellas?</w:t>
      </w:r>
    </w:p>
    <w:p w14:paraId="23A0A005" w14:textId="77777777" w:rsidR="00AF1CEB" w:rsidRPr="00772F7C" w:rsidRDefault="00AF1CEB" w:rsidP="00AF1CEB">
      <w:pPr>
        <w:pStyle w:val="Prrafodelista"/>
        <w:spacing w:line="360" w:lineRule="auto"/>
        <w:ind w:left="1440"/>
        <w:rPr>
          <w:rFonts w:eastAsia="Calibri"/>
        </w:rPr>
      </w:pPr>
    </w:p>
    <w:p w14:paraId="64F69B7E" w14:textId="77777777" w:rsidR="00AF1CEB" w:rsidRPr="00772F7C" w:rsidRDefault="00AF1CEB" w:rsidP="00AF1CEB">
      <w:pPr>
        <w:spacing w:line="360" w:lineRule="auto"/>
        <w:rPr>
          <w:rFonts w:eastAsia="Calibri"/>
        </w:rPr>
      </w:pPr>
      <w:r w:rsidRPr="00772F7C">
        <w:rPr>
          <w:rFonts w:eastAsia="Calibri"/>
        </w:rPr>
        <w:t>Desde el administrador de tareas:</w:t>
      </w:r>
    </w:p>
    <w:p w14:paraId="63B813D4" w14:textId="77777777" w:rsidR="00AF1CEB" w:rsidRDefault="00AF1CEB" w:rsidP="00AF1CEB">
      <w:pPr>
        <w:pStyle w:val="Prrafodelista"/>
        <w:numPr>
          <w:ilvl w:val="0"/>
          <w:numId w:val="11"/>
        </w:numPr>
        <w:spacing w:line="360" w:lineRule="auto"/>
        <w:rPr>
          <w:rFonts w:eastAsia="Calibri"/>
        </w:rPr>
      </w:pPr>
      <w:r w:rsidRPr="00772F7C">
        <w:rPr>
          <w:rFonts w:eastAsia="Calibri"/>
        </w:rPr>
        <w:t xml:space="preserve">Monitoriza los recursos hardware de tu </w:t>
      </w:r>
      <w:proofErr w:type="spellStart"/>
      <w:r w:rsidRPr="00772F7C">
        <w:rPr>
          <w:rFonts w:eastAsia="Calibri"/>
        </w:rPr>
        <w:t>maquina</w:t>
      </w:r>
      <w:proofErr w:type="spellEnd"/>
      <w:r w:rsidRPr="00772F7C">
        <w:rPr>
          <w:rFonts w:eastAsia="Calibri"/>
        </w:rPr>
        <w:t xml:space="preserve"> virtual analizando con detalle el disco, procesador, memoria y red</w:t>
      </w:r>
    </w:p>
    <w:p w14:paraId="27DD8ACD" w14:textId="77777777" w:rsidR="00AF1CEB" w:rsidRDefault="00AF1CEB" w:rsidP="00AF1CEB">
      <w:pPr>
        <w:pStyle w:val="Prrafodelista"/>
        <w:numPr>
          <w:ilvl w:val="0"/>
          <w:numId w:val="11"/>
        </w:numPr>
        <w:spacing w:line="360" w:lineRule="auto"/>
        <w:rPr>
          <w:rFonts w:eastAsia="Calibri"/>
        </w:rPr>
      </w:pPr>
      <w:r w:rsidRPr="00772F7C">
        <w:rPr>
          <w:rFonts w:eastAsia="Calibri"/>
        </w:rPr>
        <w:t>Lanza el navegador Firefox, busca el proceso asociado en el administrador de tareas y finalízalo</w:t>
      </w:r>
    </w:p>
    <w:p w14:paraId="7922ABB1" w14:textId="77777777" w:rsidR="00AF1CEB" w:rsidRDefault="00AF1CEB" w:rsidP="00AF1CEB">
      <w:pPr>
        <w:pStyle w:val="Prrafodelista"/>
        <w:numPr>
          <w:ilvl w:val="0"/>
          <w:numId w:val="11"/>
        </w:numPr>
        <w:spacing w:line="360" w:lineRule="auto"/>
        <w:rPr>
          <w:rFonts w:eastAsia="Calibri"/>
        </w:rPr>
      </w:pPr>
      <w:r w:rsidRPr="00772F7C">
        <w:rPr>
          <w:rFonts w:eastAsia="Calibri"/>
        </w:rPr>
        <w:t xml:space="preserve">Detén el servicio Windows </w:t>
      </w:r>
      <w:proofErr w:type="spellStart"/>
      <w:r w:rsidRPr="00772F7C">
        <w:rPr>
          <w:rFonts w:eastAsia="Calibri"/>
        </w:rPr>
        <w:t>update</w:t>
      </w:r>
      <w:proofErr w:type="spellEnd"/>
      <w:r w:rsidRPr="00772F7C">
        <w:rPr>
          <w:rFonts w:eastAsia="Calibri"/>
        </w:rPr>
        <w:t xml:space="preserve"> y después vuelve a iniciarlo</w:t>
      </w:r>
    </w:p>
    <w:p w14:paraId="4221A19B" w14:textId="77777777" w:rsidR="00AF1CEB" w:rsidRDefault="00AF1CEB" w:rsidP="00AF1CEB">
      <w:pPr>
        <w:pStyle w:val="Prrafodelista"/>
        <w:numPr>
          <w:ilvl w:val="0"/>
          <w:numId w:val="11"/>
        </w:numPr>
        <w:spacing w:line="360" w:lineRule="auto"/>
        <w:rPr>
          <w:rFonts w:eastAsia="Calibri"/>
        </w:rPr>
      </w:pPr>
      <w:r w:rsidRPr="00772F7C">
        <w:rPr>
          <w:rFonts w:eastAsia="Calibri"/>
        </w:rPr>
        <w:t>Cambia el servicio asociado al Firefox de Windows para que no se inicie automáticamente. Reinicia el equipo y prueba que no arranca</w:t>
      </w:r>
    </w:p>
    <w:p w14:paraId="1F419E56" w14:textId="5D83F354" w:rsidR="00AF1CEB" w:rsidRDefault="00AF1CEB" w:rsidP="00AF1CEB">
      <w:pPr>
        <w:pStyle w:val="Prrafodelista"/>
        <w:numPr>
          <w:ilvl w:val="0"/>
          <w:numId w:val="11"/>
        </w:numPr>
        <w:spacing w:line="360" w:lineRule="auto"/>
        <w:rPr>
          <w:rFonts w:eastAsia="Calibri"/>
        </w:rPr>
      </w:pPr>
      <w:r w:rsidRPr="00772F7C">
        <w:rPr>
          <w:rFonts w:eastAsia="Calibri"/>
        </w:rPr>
        <w:t xml:space="preserve">Vuelve a poner el servicio de Firewall de forma </w:t>
      </w:r>
      <w:proofErr w:type="spellStart"/>
      <w:r w:rsidRPr="00772F7C">
        <w:rPr>
          <w:rFonts w:eastAsia="Calibri"/>
        </w:rPr>
        <w:t>automática</w:t>
      </w:r>
      <w:r>
        <w:rPr>
          <w:rFonts w:eastAsia="Calibri"/>
        </w:rPr>
        <w:t>ç</w:t>
      </w:r>
      <w:proofErr w:type="spellEnd"/>
    </w:p>
    <w:p w14:paraId="2A1AD793" w14:textId="62CCF81E" w:rsidR="00AF1CEB" w:rsidRDefault="00AF1CEB" w:rsidP="00AF1CEB">
      <w:pPr>
        <w:pStyle w:val="Prrafodelista"/>
        <w:spacing w:line="360" w:lineRule="auto"/>
        <w:ind w:left="720"/>
        <w:rPr>
          <w:rFonts w:eastAsia="Calibri"/>
        </w:rPr>
      </w:pPr>
    </w:p>
    <w:p w14:paraId="5D1A5634" w14:textId="77777777" w:rsidR="00AF1CEB" w:rsidRPr="00AF1CEB" w:rsidRDefault="00AF1CEB" w:rsidP="00AF1CEB">
      <w:pPr>
        <w:pStyle w:val="Prrafodelista"/>
        <w:spacing w:line="360" w:lineRule="auto"/>
        <w:ind w:left="720"/>
        <w:rPr>
          <w:rFonts w:eastAsia="Calibri"/>
        </w:rPr>
      </w:pPr>
      <w:r w:rsidRPr="00AF1CEB">
        <w:rPr>
          <w:rFonts w:eastAsia="Calibri"/>
        </w:rPr>
        <w:t>Desde el visor de eventos</w:t>
      </w:r>
    </w:p>
    <w:p w14:paraId="5669E31A" w14:textId="77777777" w:rsidR="00AF1CEB" w:rsidRPr="00AF1CEB" w:rsidRDefault="00AF1CEB" w:rsidP="00AF1CEB">
      <w:pPr>
        <w:pStyle w:val="Prrafodelista"/>
        <w:spacing w:line="360" w:lineRule="auto"/>
        <w:ind w:left="720"/>
        <w:rPr>
          <w:rFonts w:eastAsia="Calibri"/>
        </w:rPr>
      </w:pPr>
      <w:r w:rsidRPr="00AF1CEB">
        <w:rPr>
          <w:rFonts w:eastAsia="Calibri"/>
        </w:rPr>
        <w:t>1. Información que muestra cada evento</w:t>
      </w:r>
    </w:p>
    <w:p w14:paraId="6C578F4E" w14:textId="723EDF2A" w:rsidR="00AF1CEB" w:rsidRDefault="00AF1CEB" w:rsidP="00AF1CEB">
      <w:pPr>
        <w:pStyle w:val="Prrafodelista"/>
        <w:spacing w:line="360" w:lineRule="auto"/>
        <w:ind w:left="720"/>
        <w:rPr>
          <w:rFonts w:eastAsia="Calibri"/>
        </w:rPr>
      </w:pPr>
      <w:r w:rsidRPr="00AF1CEB">
        <w:rPr>
          <w:rFonts w:eastAsia="Calibri"/>
        </w:rPr>
        <w:t>2. Niveles de criticidad de eventos</w:t>
      </w:r>
    </w:p>
    <w:p w14:paraId="4B501D04" w14:textId="77777777" w:rsidR="00614494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>Muestra el registro de Windows e indica:</w:t>
      </w:r>
    </w:p>
    <w:p w14:paraId="5B75F180" w14:textId="77777777" w:rsidR="00614494" w:rsidRDefault="00614494" w:rsidP="00614494">
      <w:pPr>
        <w:pStyle w:val="Prrafodelista"/>
        <w:numPr>
          <w:ilvl w:val="1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 Las categorías con su función</w:t>
      </w:r>
    </w:p>
    <w:p w14:paraId="56BEAD8A" w14:textId="77777777" w:rsidR="00614494" w:rsidRDefault="00614494" w:rsidP="00614494">
      <w:pPr>
        <w:pStyle w:val="Prrafodelista"/>
        <w:numPr>
          <w:ilvl w:val="1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>Extensión de los archivos que guardan la información del registro de Windows</w:t>
      </w:r>
    </w:p>
    <w:p w14:paraId="6C147281" w14:textId="77777777" w:rsidR="00614494" w:rsidRDefault="00614494" w:rsidP="00614494">
      <w:pPr>
        <w:pStyle w:val="Prrafodelista"/>
        <w:numPr>
          <w:ilvl w:val="1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>Ubicación</w:t>
      </w:r>
    </w:p>
    <w:p w14:paraId="6779A3DD" w14:textId="77777777" w:rsidR="00614494" w:rsidRDefault="00614494" w:rsidP="00614494">
      <w:pPr>
        <w:pStyle w:val="Prrafodelista"/>
        <w:numPr>
          <w:ilvl w:val="1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>Nombre del fichero de cada una categoría</w:t>
      </w:r>
    </w:p>
    <w:p w14:paraId="40904FCB" w14:textId="77777777" w:rsidR="00614494" w:rsidRDefault="00614494" w:rsidP="00614494">
      <w:pPr>
        <w:pStyle w:val="Prrafodelista"/>
        <w:numPr>
          <w:ilvl w:val="1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Que son las vistas personalizadas del visor de eventos</w:t>
      </w:r>
    </w:p>
    <w:p w14:paraId="7B51F7E8" w14:textId="77777777" w:rsidR="00614494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>Indica el día que se instaló la última actualización de Windows defender mirando el registro de eventos</w:t>
      </w:r>
    </w:p>
    <w:p w14:paraId="12A08555" w14:textId="77777777" w:rsidR="00614494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>Instala el cliente Telnet en tu equipo y captura lo que queda registrado en el visor de eventos de Windows</w:t>
      </w:r>
    </w:p>
    <w:p w14:paraId="3327BFB5" w14:textId="77777777" w:rsidR="00614494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Busca todos los errores críticos que ha generado el sistema operativo en la </w:t>
      </w:r>
      <w:proofErr w:type="spellStart"/>
      <w:r>
        <w:rPr>
          <w:rFonts w:eastAsia="Calibri"/>
        </w:rPr>
        <w:t>ultima</w:t>
      </w:r>
      <w:proofErr w:type="spellEnd"/>
      <w:r>
        <w:rPr>
          <w:rFonts w:eastAsia="Calibri"/>
        </w:rPr>
        <w:t xml:space="preserve"> semana. Guarda la vista personalizada con el nombre Criticos-so-1semana</w:t>
      </w:r>
    </w:p>
    <w:p w14:paraId="16F25494" w14:textId="77777777" w:rsidR="00614494" w:rsidRPr="00481AFE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Encuentra todos los registros (de cualquier nivel) que hayas generado PowerShell en el </w:t>
      </w:r>
      <w:proofErr w:type="spellStart"/>
      <w:r>
        <w:rPr>
          <w:rFonts w:eastAsia="Calibri"/>
        </w:rPr>
        <w:t>ultimo</w:t>
      </w:r>
      <w:proofErr w:type="spellEnd"/>
      <w:r>
        <w:rPr>
          <w:rFonts w:eastAsia="Calibri"/>
        </w:rPr>
        <w:t xml:space="preserve"> mes. Guarda la vista con el nombre PowerShell-1mes</w:t>
      </w:r>
    </w:p>
    <w:p w14:paraId="69A372BA" w14:textId="77777777" w:rsidR="00614494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>Exporta la vista personalizada powerShell-1mes</w:t>
      </w:r>
    </w:p>
    <w:p w14:paraId="3E7535EB" w14:textId="77777777" w:rsidR="00614494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>Bórrala y después, impórtala a través del archivo con el formato XML generado en el apartado anterior</w:t>
      </w:r>
    </w:p>
    <w:p w14:paraId="31A244E0" w14:textId="77777777" w:rsidR="00614494" w:rsidRPr="00772F7C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eastAsia="Calibri"/>
        </w:rPr>
      </w:pPr>
      <w:r>
        <w:rPr>
          <w:rFonts w:eastAsia="Calibri"/>
        </w:rPr>
        <w:t>Comprueba que funciona</w:t>
      </w:r>
    </w:p>
    <w:p w14:paraId="24AF3662" w14:textId="77777777" w:rsidR="00870BF1" w:rsidRDefault="00870BF1" w:rsidP="00870BF1">
      <w:pPr>
        <w:spacing w:line="360" w:lineRule="auto"/>
        <w:rPr>
          <w:rStyle w:val="Hipervnculo"/>
          <w:rFonts w:eastAsia="Calibri"/>
        </w:rPr>
      </w:pPr>
      <w:hyperlink r:id="rId12" w:history="1">
        <w:r w:rsidRPr="00694F41">
          <w:rPr>
            <w:rStyle w:val="Hipervnculo"/>
            <w:rFonts w:eastAsia="Calibri"/>
          </w:rPr>
          <w:t>https://todosobrewindows.com/como-usar-el-monitor-de-rendimiento-en-windows-10-guia-detallada/</w:t>
        </w:r>
      </w:hyperlink>
    </w:p>
    <w:p w14:paraId="70C61FB8" w14:textId="77777777" w:rsidR="00870BF1" w:rsidRDefault="00870BF1" w:rsidP="00870BF1">
      <w:pPr>
        <w:spacing w:line="360" w:lineRule="auto"/>
        <w:rPr>
          <w:rFonts w:eastAsia="Calibri"/>
        </w:rPr>
      </w:pPr>
      <w:hyperlink r:id="rId13" w:history="1">
        <w:r w:rsidRPr="00E4697F">
          <w:rPr>
            <w:rStyle w:val="Hipervnculo"/>
            <w:rFonts w:eastAsia="Calibri"/>
          </w:rPr>
          <w:t>http://somebooks.es/consultar-los-datos-registro-monitor-rendimiento-windows-server-2016/</w:t>
        </w:r>
      </w:hyperlink>
    </w:p>
    <w:p w14:paraId="7BBBD90A" w14:textId="77777777" w:rsidR="00870BF1" w:rsidRDefault="00870BF1" w:rsidP="00870BF1">
      <w:pPr>
        <w:pStyle w:val="Prrafodelista"/>
        <w:numPr>
          <w:ilvl w:val="0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Usos del monitor de rendimiento</w:t>
      </w:r>
    </w:p>
    <w:p w14:paraId="708256EE" w14:textId="77777777" w:rsidR="00870BF1" w:rsidRDefault="00870BF1" w:rsidP="00870BF1">
      <w:pPr>
        <w:pStyle w:val="Prrafodelista"/>
        <w:numPr>
          <w:ilvl w:val="0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Tres formas de invocar el monitor de rendimiento</w:t>
      </w:r>
    </w:p>
    <w:p w14:paraId="534DE3DE" w14:textId="77777777" w:rsidR="00870BF1" w:rsidRDefault="00870BF1" w:rsidP="00870BF1">
      <w:pPr>
        <w:pStyle w:val="Prrafodelista"/>
        <w:numPr>
          <w:ilvl w:val="0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Que muestra por defecto el monitor de rendimiento</w:t>
      </w:r>
    </w:p>
    <w:p w14:paraId="6E2B9BC7" w14:textId="77777777" w:rsidR="00870BF1" w:rsidRDefault="00870BF1" w:rsidP="00870BF1">
      <w:pPr>
        <w:pStyle w:val="Prrafodelista"/>
        <w:numPr>
          <w:ilvl w:val="0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Para que sirven los contadores del monitor de rendimiento</w:t>
      </w:r>
    </w:p>
    <w:p w14:paraId="1A042339" w14:textId="77777777" w:rsidR="00870BF1" w:rsidRDefault="00870BF1" w:rsidP="00870BF1">
      <w:pPr>
        <w:pStyle w:val="Prrafodelista"/>
        <w:numPr>
          <w:ilvl w:val="0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Utiliza el monitor de rendimiento, añadiendo contadores, para ver el estado de:</w:t>
      </w:r>
    </w:p>
    <w:p w14:paraId="2BC7F3FC" w14:textId="77777777" w:rsidR="00870BF1" w:rsidRDefault="00870BF1" w:rsidP="00870BF1">
      <w:pPr>
        <w:pStyle w:val="Prrafodelista"/>
        <w:spacing w:line="360" w:lineRule="auto"/>
        <w:ind w:left="720"/>
        <w:rPr>
          <w:rFonts w:eastAsia="Calibri"/>
        </w:rPr>
      </w:pPr>
      <w:r w:rsidRPr="00CB0BF5">
        <w:rPr>
          <w:rFonts w:eastAsia="Calibri"/>
        </w:rPr>
        <w:t>http://somebooks.es/controlar-una-actividad-concreta-en-el-monitor-de-rendimiento-de-windows-server-2019/</w:t>
      </w:r>
    </w:p>
    <w:p w14:paraId="30E7DFD1" w14:textId="77777777" w:rsidR="00870BF1" w:rsidRDefault="00870BF1" w:rsidP="00870BF1">
      <w:pPr>
        <w:pStyle w:val="Prrafodelista"/>
        <w:numPr>
          <w:ilvl w:val="1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CPU: tiempo de ejecución, tiempo de interrupción</w:t>
      </w:r>
    </w:p>
    <w:p w14:paraId="795E7F94" w14:textId="77777777" w:rsidR="001D05A0" w:rsidRDefault="001D05A0" w:rsidP="001D05A0">
      <w:pPr>
        <w:pStyle w:val="Prrafodelista"/>
        <w:numPr>
          <w:ilvl w:val="1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Memoria: bytes disponibles, cache de bytes</w:t>
      </w:r>
    </w:p>
    <w:p w14:paraId="39515B9C" w14:textId="77777777" w:rsidR="001D05A0" w:rsidRDefault="001D05A0" w:rsidP="001D05A0">
      <w:pPr>
        <w:pStyle w:val="Prrafodelista"/>
        <w:numPr>
          <w:ilvl w:val="1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DD: tiempo de disco, escritura de disco Bytes/</w:t>
      </w:r>
      <w:proofErr w:type="spellStart"/>
      <w:r>
        <w:rPr>
          <w:rFonts w:eastAsia="Calibri"/>
        </w:rPr>
        <w:t>seg</w:t>
      </w:r>
      <w:proofErr w:type="spellEnd"/>
    </w:p>
    <w:p w14:paraId="013447DE" w14:textId="77777777" w:rsidR="001D05A0" w:rsidRDefault="001D05A0" w:rsidP="001D05A0">
      <w:pPr>
        <w:pStyle w:val="Prrafodelista"/>
        <w:numPr>
          <w:ilvl w:val="1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RED: bytes recibidos/</w:t>
      </w:r>
      <w:proofErr w:type="spellStart"/>
      <w:r>
        <w:rPr>
          <w:rFonts w:eastAsia="Calibri"/>
        </w:rPr>
        <w:t>seg</w:t>
      </w:r>
      <w:proofErr w:type="spellEnd"/>
      <w:r>
        <w:rPr>
          <w:rFonts w:eastAsia="Calibri"/>
        </w:rPr>
        <w:t>, bytes enviados/</w:t>
      </w:r>
      <w:proofErr w:type="spellStart"/>
      <w:r>
        <w:rPr>
          <w:rFonts w:eastAsia="Calibri"/>
        </w:rPr>
        <w:t>seg</w:t>
      </w:r>
      <w:proofErr w:type="spellEnd"/>
      <w:r>
        <w:rPr>
          <w:rFonts w:eastAsia="Calibri"/>
        </w:rPr>
        <w:t>, bytes total/</w:t>
      </w:r>
      <w:proofErr w:type="spellStart"/>
      <w:r>
        <w:rPr>
          <w:rFonts w:eastAsia="Calibri"/>
        </w:rPr>
        <w:t>seg</w:t>
      </w:r>
      <w:proofErr w:type="spellEnd"/>
    </w:p>
    <w:p w14:paraId="4DB5BB1B" w14:textId="77777777" w:rsidR="001D05A0" w:rsidRDefault="001D05A0" w:rsidP="001D05A0">
      <w:pPr>
        <w:pStyle w:val="Prrafodelista"/>
        <w:numPr>
          <w:ilvl w:val="0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Ajustar las características de los gráficos y de los contadores</w:t>
      </w:r>
    </w:p>
    <w:p w14:paraId="4FD7E223" w14:textId="77777777" w:rsidR="001D05A0" w:rsidRDefault="001D05A0" w:rsidP="001D05A0">
      <w:pPr>
        <w:pStyle w:val="Prrafodelista"/>
        <w:numPr>
          <w:ilvl w:val="1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Cambiar el color, el ancho de línea, el estilo y la escala </w:t>
      </w:r>
    </w:p>
    <w:p w14:paraId="280B2A2A" w14:textId="77777777" w:rsidR="001D05A0" w:rsidRPr="00746716" w:rsidRDefault="001D05A0" w:rsidP="001D05A0">
      <w:pPr>
        <w:pStyle w:val="Prrafodelista"/>
        <w:numPr>
          <w:ilvl w:val="1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Cambia el estilo de gráfico eligiendo la barra de histograma </w:t>
      </w:r>
    </w:p>
    <w:p w14:paraId="4F5D51BE" w14:textId="77777777" w:rsidR="001D05A0" w:rsidRDefault="001D05A0" w:rsidP="001D05A0">
      <w:pPr>
        <w:pStyle w:val="Prrafodelista"/>
        <w:numPr>
          <w:ilvl w:val="0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Que son los recopiladores de datos: </w:t>
      </w:r>
    </w:p>
    <w:p w14:paraId="4A15C09D" w14:textId="77777777" w:rsidR="001D05A0" w:rsidRDefault="001D05A0" w:rsidP="001D05A0">
      <w:pPr>
        <w:pStyle w:val="Prrafodelista"/>
        <w:numPr>
          <w:ilvl w:val="1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Función</w:t>
      </w:r>
    </w:p>
    <w:p w14:paraId="3F8B11AA" w14:textId="77777777" w:rsidR="001D05A0" w:rsidRDefault="001D05A0" w:rsidP="001D05A0">
      <w:pPr>
        <w:pStyle w:val="Prrafodelista"/>
        <w:numPr>
          <w:ilvl w:val="1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Tipos y función</w:t>
      </w:r>
    </w:p>
    <w:p w14:paraId="55317D4D" w14:textId="77777777" w:rsidR="001D05A0" w:rsidRDefault="001D05A0" w:rsidP="001D05A0">
      <w:pPr>
        <w:pStyle w:val="Prrafodelista"/>
        <w:numPr>
          <w:ilvl w:val="0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 xml:space="preserve">Crear un recopilador de datos personalizado llamado </w:t>
      </w:r>
      <w:proofErr w:type="spellStart"/>
      <w:r>
        <w:rPr>
          <w:rFonts w:eastAsia="Calibri"/>
        </w:rPr>
        <w:t>nuevoRecolector</w:t>
      </w:r>
      <w:proofErr w:type="spellEnd"/>
      <w:r>
        <w:rPr>
          <w:rFonts w:eastAsia="Calibri"/>
        </w:rPr>
        <w:t xml:space="preserve"> con los contadores añadimos antes.</w:t>
      </w:r>
    </w:p>
    <w:p w14:paraId="66A0C4F1" w14:textId="77777777" w:rsidR="001D05A0" w:rsidRDefault="001D05A0" w:rsidP="001D05A0">
      <w:pPr>
        <w:pStyle w:val="Prrafodelista"/>
        <w:spacing w:line="360" w:lineRule="auto"/>
        <w:ind w:left="720"/>
        <w:rPr>
          <w:rFonts w:eastAsia="Calibri"/>
        </w:rPr>
      </w:pPr>
      <w:r w:rsidRPr="00746716">
        <w:rPr>
          <w:rFonts w:eastAsia="Calibri"/>
        </w:rPr>
        <w:t>http://somebooks.es/capitulo-6-tareas-administrativas-en-windows-server-2012-r2/11/</w:t>
      </w:r>
    </w:p>
    <w:p w14:paraId="40B046D0" w14:textId="77777777" w:rsidR="001D05A0" w:rsidRDefault="001D05A0" w:rsidP="001D05A0">
      <w:pPr>
        <w:pStyle w:val="Prrafodelista"/>
        <w:numPr>
          <w:ilvl w:val="0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Inicia el recopilador de datos creado</w:t>
      </w:r>
    </w:p>
    <w:p w14:paraId="45997DAB" w14:textId="77777777" w:rsidR="001D05A0" w:rsidRDefault="001D05A0" w:rsidP="001D05A0">
      <w:pPr>
        <w:pStyle w:val="Prrafodelista"/>
        <w:numPr>
          <w:ilvl w:val="0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Programar la recogida de datos a partir de un conjunto de recopiladores de datos</w:t>
      </w:r>
    </w:p>
    <w:p w14:paraId="2C76D660" w14:textId="77777777" w:rsidR="001D05A0" w:rsidRDefault="001D05A0" w:rsidP="001D05A0">
      <w:pPr>
        <w:pStyle w:val="Prrafodelista"/>
        <w:numPr>
          <w:ilvl w:val="0"/>
          <w:numId w:val="12"/>
        </w:numPr>
        <w:spacing w:line="360" w:lineRule="auto"/>
        <w:rPr>
          <w:rFonts w:eastAsia="Calibri"/>
        </w:rPr>
      </w:pPr>
      <w:r>
        <w:rPr>
          <w:rFonts w:eastAsia="Calibri"/>
        </w:rPr>
        <w:t>Consultar los datos de registro en el monitor de rendimiento</w:t>
      </w:r>
    </w:p>
    <w:p w14:paraId="61C94A0B" w14:textId="77777777" w:rsidR="000567FE" w:rsidRPr="00BD514B" w:rsidRDefault="000567FE" w:rsidP="000567FE">
      <w:pPr>
        <w:spacing w:line="360" w:lineRule="auto"/>
        <w:rPr>
          <w:rFonts w:eastAsia="Calibri"/>
          <w:b w:val="0"/>
          <w:bCs/>
          <w:color w:val="024F75" w:themeColor="accent1"/>
        </w:rPr>
      </w:pPr>
      <w:r w:rsidRPr="00BD514B">
        <w:rPr>
          <w:rFonts w:eastAsia="Calibri"/>
          <w:bCs/>
          <w:color w:val="024F75" w:themeColor="accent1"/>
        </w:rPr>
        <w:t>ACCESO AL MONITOR DE RECURSOS</w:t>
      </w:r>
    </w:p>
    <w:p w14:paraId="022A63DD" w14:textId="77777777" w:rsidR="000567FE" w:rsidRPr="00BD514B" w:rsidRDefault="000567FE" w:rsidP="000567FE">
      <w:pPr>
        <w:spacing w:line="360" w:lineRule="auto"/>
        <w:rPr>
          <w:rFonts w:eastAsia="Calibri"/>
        </w:rPr>
      </w:pPr>
      <w:r w:rsidRPr="00BD514B">
        <w:rPr>
          <w:rFonts w:eastAsia="Calibri"/>
        </w:rPr>
        <w:t>Desde el cuadro de búsqueda: monitor de recursos o dese herramientas administrativas/monitor de recursos</w:t>
      </w:r>
    </w:p>
    <w:p w14:paraId="2F45BCEC" w14:textId="77777777" w:rsidR="000567FE" w:rsidRDefault="000567FE" w:rsidP="000567FE">
      <w:pPr>
        <w:spacing w:line="360" w:lineRule="auto"/>
        <w:rPr>
          <w:rFonts w:eastAsia="Calibri"/>
        </w:rPr>
      </w:pPr>
    </w:p>
    <w:p w14:paraId="216D86F3" w14:textId="77777777" w:rsidR="000567FE" w:rsidRDefault="000567FE" w:rsidP="000567FE">
      <w:pPr>
        <w:pStyle w:val="Prrafodelista"/>
        <w:numPr>
          <w:ilvl w:val="0"/>
          <w:numId w:val="13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 Monitoriza utilizando el monitor de recursos el rendimiento de un equipo del aula para saber:</w:t>
      </w:r>
    </w:p>
    <w:p w14:paraId="01DEE143" w14:textId="77777777" w:rsidR="000567FE" w:rsidRDefault="000567FE" w:rsidP="000567FE">
      <w:pPr>
        <w:pStyle w:val="Prrafodelista"/>
        <w:numPr>
          <w:ilvl w:val="1"/>
          <w:numId w:val="13"/>
        </w:numPr>
        <w:spacing w:line="360" w:lineRule="auto"/>
        <w:rPr>
          <w:rFonts w:eastAsia="Calibri"/>
        </w:rPr>
      </w:pPr>
      <w:r>
        <w:rPr>
          <w:rFonts w:eastAsia="Calibri"/>
        </w:rPr>
        <w:t>Rendimiento de la memoria</w:t>
      </w:r>
    </w:p>
    <w:p w14:paraId="5E7477AB" w14:textId="77777777" w:rsidR="000567FE" w:rsidRDefault="000567FE" w:rsidP="000567FE">
      <w:pPr>
        <w:pStyle w:val="Prrafodelista"/>
        <w:numPr>
          <w:ilvl w:val="1"/>
          <w:numId w:val="13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Procesos que </w:t>
      </w:r>
      <w:proofErr w:type="spellStart"/>
      <w:r>
        <w:rPr>
          <w:rFonts w:eastAsia="Calibri"/>
        </w:rPr>
        <w:t>mas</w:t>
      </w:r>
      <w:proofErr w:type="spellEnd"/>
      <w:r>
        <w:rPr>
          <w:rFonts w:eastAsia="Calibri"/>
        </w:rPr>
        <w:t xml:space="preserve"> CPU están consumiendo</w:t>
      </w:r>
    </w:p>
    <w:p w14:paraId="351FBB08" w14:textId="77777777" w:rsidR="000567FE" w:rsidRPr="00BD514B" w:rsidRDefault="000567FE" w:rsidP="000567FE">
      <w:pPr>
        <w:pStyle w:val="Prrafodelista"/>
        <w:numPr>
          <w:ilvl w:val="1"/>
          <w:numId w:val="13"/>
        </w:numPr>
        <w:spacing w:line="360" w:lineRule="auto"/>
        <w:rPr>
          <w:rFonts w:eastAsia="Calibri"/>
        </w:rPr>
      </w:pPr>
      <w:r>
        <w:rPr>
          <w:rFonts w:eastAsia="Calibri"/>
        </w:rPr>
        <w:t>Que procesos están recibiendo más datos de red</w:t>
      </w:r>
    </w:p>
    <w:p w14:paraId="6C110E55" w14:textId="77777777" w:rsidR="003F2F94" w:rsidRDefault="003F2F94" w:rsidP="003F2F94">
      <w:pPr>
        <w:pStyle w:val="Prrafodelista"/>
        <w:numPr>
          <w:ilvl w:val="0"/>
          <w:numId w:val="13"/>
        </w:numPr>
        <w:spacing w:line="360" w:lineRule="auto"/>
        <w:rPr>
          <w:rFonts w:eastAsia="Calibri"/>
        </w:rPr>
      </w:pPr>
      <w:r>
        <w:rPr>
          <w:rFonts w:eastAsia="Calibri"/>
        </w:rPr>
        <w:t>Formas de invocar al programador de tareas</w:t>
      </w:r>
    </w:p>
    <w:p w14:paraId="655FC824" w14:textId="77777777" w:rsidR="003F2F94" w:rsidRDefault="003F2F94" w:rsidP="003F2F94">
      <w:pPr>
        <w:pStyle w:val="Prrafodelista"/>
        <w:numPr>
          <w:ilvl w:val="0"/>
          <w:numId w:val="13"/>
        </w:numPr>
        <w:spacing w:line="360" w:lineRule="auto"/>
        <w:rPr>
          <w:rFonts w:eastAsia="Calibri"/>
        </w:rPr>
      </w:pPr>
      <w:r>
        <w:rPr>
          <w:rFonts w:eastAsia="Calibri"/>
        </w:rPr>
        <w:t>Donde ver la lista de tareas programadas del sistema</w:t>
      </w:r>
    </w:p>
    <w:p w14:paraId="03DC16C7" w14:textId="77777777" w:rsidR="00561075" w:rsidRDefault="00561075" w:rsidP="00561075">
      <w:pPr>
        <w:pStyle w:val="Prrafodelista"/>
        <w:numPr>
          <w:ilvl w:val="0"/>
          <w:numId w:val="13"/>
        </w:numPr>
        <w:spacing w:line="360" w:lineRule="auto"/>
        <w:rPr>
          <w:rFonts w:eastAsia="Calibri"/>
        </w:rPr>
      </w:pPr>
      <w:r>
        <w:rPr>
          <w:rFonts w:eastAsia="Calibri"/>
        </w:rPr>
        <w:t>Programa una tarea para lanzar el desfragmentador del disco duro todos los domingos a las seis de la tarde</w:t>
      </w:r>
    </w:p>
    <w:p w14:paraId="2D6273E3" w14:textId="77777777" w:rsidR="00561075" w:rsidRDefault="00561075" w:rsidP="00561075">
      <w:pPr>
        <w:pStyle w:val="Prrafodelista"/>
        <w:numPr>
          <w:ilvl w:val="0"/>
          <w:numId w:val="13"/>
        </w:numPr>
        <w:spacing w:line="360" w:lineRule="auto"/>
        <w:rPr>
          <w:rFonts w:eastAsia="Calibri"/>
        </w:rPr>
      </w:pPr>
      <w:r>
        <w:rPr>
          <w:rFonts w:eastAsia="Calibri"/>
        </w:rPr>
        <w:t>Crea una tarea programada que invoque al programa que hace limpieza en el disco duro de los archivos que no son necesarios todos los días 1 de cada mes a las 23:00 horas</w:t>
      </w:r>
    </w:p>
    <w:p w14:paraId="71044175" w14:textId="350489A8" w:rsidR="00614494" w:rsidRPr="00772F7C" w:rsidRDefault="00561075" w:rsidP="00561075">
      <w:pPr>
        <w:pStyle w:val="Prrafodelista"/>
        <w:spacing w:line="360" w:lineRule="auto"/>
        <w:ind w:left="720"/>
        <w:rPr>
          <w:rFonts w:eastAsia="Calibri"/>
        </w:rPr>
      </w:pPr>
      <w:r>
        <w:rPr>
          <w:rFonts w:eastAsia="Calibri"/>
        </w:rPr>
        <w:t xml:space="preserve">Automatiza una tarea desde el visor de eventos para que envíe un mensaje al usuario administrador cada vez que Windows </w:t>
      </w:r>
      <w:proofErr w:type="spellStart"/>
      <w:r>
        <w:rPr>
          <w:rFonts w:eastAsia="Calibri"/>
        </w:rPr>
        <w:t>update</w:t>
      </w:r>
      <w:proofErr w:type="spellEnd"/>
      <w:r>
        <w:rPr>
          <w:rFonts w:eastAsia="Calibri"/>
        </w:rPr>
        <w:t xml:space="preserve"> instale una actualización en el equipo</w:t>
      </w:r>
    </w:p>
    <w:p w14:paraId="6595CC54" w14:textId="0F708882" w:rsidR="0087605E" w:rsidRPr="00F246A8" w:rsidRDefault="0087605E" w:rsidP="00F246A8">
      <w:pPr>
        <w:spacing w:line="360" w:lineRule="auto"/>
        <w:jc w:val="both"/>
        <w:rPr>
          <w:rFonts w:ascii="Segoe UI" w:eastAsia="Calibri" w:hAnsi="Segoe UI" w:cs="Segoe UI"/>
        </w:rPr>
      </w:pPr>
    </w:p>
    <w:sectPr w:rsidR="0087605E" w:rsidRPr="00F246A8" w:rsidSect="00CC4D15">
      <w:headerReference w:type="default" r:id="rId14"/>
      <w:footerReference w:type="default" r:id="rId15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CF729" w14:textId="77777777" w:rsidR="00650C7C" w:rsidRDefault="00650C7C">
      <w:r>
        <w:separator/>
      </w:r>
    </w:p>
    <w:p w14:paraId="2302C8A5" w14:textId="77777777" w:rsidR="00650C7C" w:rsidRDefault="00650C7C"/>
  </w:endnote>
  <w:endnote w:type="continuationSeparator" w:id="0">
    <w:p w14:paraId="4E187DBA" w14:textId="77777777" w:rsidR="00650C7C" w:rsidRDefault="00650C7C">
      <w:r>
        <w:continuationSeparator/>
      </w:r>
    </w:p>
    <w:p w14:paraId="1C9C14A0" w14:textId="77777777" w:rsidR="00650C7C" w:rsidRDefault="00650C7C"/>
  </w:endnote>
  <w:endnote w:type="continuationNotice" w:id="1">
    <w:p w14:paraId="088DFA70" w14:textId="77777777" w:rsidR="00650C7C" w:rsidRDefault="00650C7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675D5EC5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681F0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2D3849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A7046F6" id="Rectángulo: esquinas redondeadas 35" o:spid="_x0000_s1026" style="position:absolute;margin-left:-6.1pt;margin-top:-4.6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" fillcolor="#2681f0" stroked="f" strokeweight="2pt">
                    <v:shadow on="t" color="#2d3849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C545B" w:rsidRDefault="00394BB1">
                          <w:pPr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</w:pPr>
                          <w:r w:rsidRPr="003C545B"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C545B" w:rsidRDefault="00394BB1">
                    <w:pPr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</w:pPr>
                    <w:r w:rsidRPr="003C545B"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F0F89" w14:textId="77777777" w:rsidR="00650C7C" w:rsidRDefault="00650C7C">
      <w:r>
        <w:separator/>
      </w:r>
    </w:p>
    <w:p w14:paraId="75F3BC2E" w14:textId="77777777" w:rsidR="00650C7C" w:rsidRDefault="00650C7C"/>
  </w:footnote>
  <w:footnote w:type="continuationSeparator" w:id="0">
    <w:p w14:paraId="34F6CF01" w14:textId="77777777" w:rsidR="00650C7C" w:rsidRDefault="00650C7C">
      <w:r>
        <w:continuationSeparator/>
      </w:r>
    </w:p>
    <w:p w14:paraId="7B70208B" w14:textId="77777777" w:rsidR="00650C7C" w:rsidRDefault="00650C7C"/>
  </w:footnote>
  <w:footnote w:type="continuationNotice" w:id="1">
    <w:p w14:paraId="0C092601" w14:textId="77777777" w:rsidR="00650C7C" w:rsidRDefault="00650C7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C545B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2681F0"/>
            <w:right w:val="nil"/>
          </w:tcBorders>
        </w:tcPr>
        <w:p w14:paraId="6FD300A8" w14:textId="77777777" w:rsidR="00D077E9" w:rsidRPr="003C545B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681F0"/>
              <w:sz w:val="20"/>
              <w:szCs w:val="16"/>
            </w:rPr>
          </w:pPr>
        </w:p>
        <w:p w14:paraId="0D5FFBA4" w14:textId="54AA54EB" w:rsidR="00370673" w:rsidRPr="003C545B" w:rsidRDefault="00370673" w:rsidP="00370673">
          <w:pPr>
            <w:spacing w:before="60"/>
            <w:rPr>
              <w:rFonts w:ascii="Poppins" w:hAnsi="Poppins" w:cs="Poppins"/>
              <w:color w:val="2681F0"/>
              <w:sz w:val="20"/>
              <w:szCs w:val="16"/>
            </w:rPr>
          </w:pPr>
          <w:r w:rsidRPr="003C545B">
            <w:rPr>
              <w:rFonts w:ascii="Poppins" w:hAnsi="Poppins" w:cs="Poppins"/>
              <w:color w:val="2681F0"/>
              <w:sz w:val="20"/>
              <w:szCs w:val="16"/>
            </w:rPr>
            <w:t xml:space="preserve">CONFIGURACIÓN INICIAL DEL SERVIDOR </w:t>
          </w:r>
          <w:r w:rsidR="003C545B" w:rsidRPr="003C545B">
            <w:rPr>
              <w:rFonts w:ascii="Poppins" w:hAnsi="Poppins" w:cs="Poppins"/>
              <w:color w:val="2681F0"/>
              <w:sz w:val="20"/>
              <w:szCs w:val="16"/>
            </w:rPr>
            <w:t xml:space="preserve">GRÁFICO        </w:t>
          </w:r>
          <w:r w:rsidRPr="003C545B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           </w:t>
          </w:r>
          <w:r w:rsidR="005C3B74" w:rsidRPr="003C545B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</w:t>
          </w:r>
          <w:r w:rsidRPr="003C545B">
            <w:rPr>
              <w:rFonts w:ascii="Poppins" w:hAnsi="Poppins" w:cs="Poppins"/>
              <w:color w:val="2681F0"/>
              <w:sz w:val="20"/>
              <w:szCs w:val="16"/>
            </w:rPr>
            <w:t>SISTEMAS OPERATIVOS EN RED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1FA"/>
    <w:multiLevelType w:val="hybridMultilevel"/>
    <w:tmpl w:val="DFAC4D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916C7"/>
    <w:multiLevelType w:val="hybridMultilevel"/>
    <w:tmpl w:val="DFAC4D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9431B"/>
    <w:multiLevelType w:val="hybridMultilevel"/>
    <w:tmpl w:val="3D1A8D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F23521"/>
    <w:multiLevelType w:val="hybridMultilevel"/>
    <w:tmpl w:val="7276723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C04091"/>
    <w:multiLevelType w:val="hybridMultilevel"/>
    <w:tmpl w:val="92F656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2001A6"/>
    <w:multiLevelType w:val="hybridMultilevel"/>
    <w:tmpl w:val="DB748C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2E2575"/>
    <w:multiLevelType w:val="hybridMultilevel"/>
    <w:tmpl w:val="4E5EE4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A30F65"/>
    <w:multiLevelType w:val="hybridMultilevel"/>
    <w:tmpl w:val="289AE2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2B376E"/>
    <w:multiLevelType w:val="hybridMultilevel"/>
    <w:tmpl w:val="478636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EE650A"/>
    <w:multiLevelType w:val="hybridMultilevel"/>
    <w:tmpl w:val="DCF2E0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F60A06"/>
    <w:multiLevelType w:val="hybridMultilevel"/>
    <w:tmpl w:val="504E14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7A19EA"/>
    <w:multiLevelType w:val="hybridMultilevel"/>
    <w:tmpl w:val="BC2C59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AD64D8"/>
    <w:multiLevelType w:val="hybridMultilevel"/>
    <w:tmpl w:val="FBE41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4"/>
  </w:num>
  <w:num w:numId="5">
    <w:abstractNumId w:val="6"/>
  </w:num>
  <w:num w:numId="6">
    <w:abstractNumId w:val="13"/>
  </w:num>
  <w:num w:numId="7">
    <w:abstractNumId w:val="1"/>
  </w:num>
  <w:num w:numId="8">
    <w:abstractNumId w:val="0"/>
  </w:num>
  <w:num w:numId="9">
    <w:abstractNumId w:val="2"/>
  </w:num>
  <w:num w:numId="10">
    <w:abstractNumId w:val="10"/>
  </w:num>
  <w:num w:numId="11">
    <w:abstractNumId w:val="7"/>
  </w:num>
  <w:num w:numId="12">
    <w:abstractNumId w:val="11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2DC5"/>
    <w:rsid w:val="00007EB9"/>
    <w:rsid w:val="000229ED"/>
    <w:rsid w:val="0002482E"/>
    <w:rsid w:val="00031408"/>
    <w:rsid w:val="00044D7F"/>
    <w:rsid w:val="00050324"/>
    <w:rsid w:val="00053E14"/>
    <w:rsid w:val="000567FE"/>
    <w:rsid w:val="0006410B"/>
    <w:rsid w:val="00067046"/>
    <w:rsid w:val="00070DAE"/>
    <w:rsid w:val="00071265"/>
    <w:rsid w:val="000747A0"/>
    <w:rsid w:val="0007650E"/>
    <w:rsid w:val="00082817"/>
    <w:rsid w:val="000A0150"/>
    <w:rsid w:val="000A66C0"/>
    <w:rsid w:val="000A7367"/>
    <w:rsid w:val="000E63C9"/>
    <w:rsid w:val="000F1E9E"/>
    <w:rsid w:val="001046B8"/>
    <w:rsid w:val="00130E9D"/>
    <w:rsid w:val="0013432C"/>
    <w:rsid w:val="00150A6D"/>
    <w:rsid w:val="00184E3F"/>
    <w:rsid w:val="00185B35"/>
    <w:rsid w:val="001B7E03"/>
    <w:rsid w:val="001D05A0"/>
    <w:rsid w:val="001F1543"/>
    <w:rsid w:val="001F2BC8"/>
    <w:rsid w:val="001F5F6B"/>
    <w:rsid w:val="0020257A"/>
    <w:rsid w:val="00214A22"/>
    <w:rsid w:val="00224617"/>
    <w:rsid w:val="00243EBC"/>
    <w:rsid w:val="00246A35"/>
    <w:rsid w:val="0026144A"/>
    <w:rsid w:val="00266DA1"/>
    <w:rsid w:val="0027232F"/>
    <w:rsid w:val="002763AC"/>
    <w:rsid w:val="00284348"/>
    <w:rsid w:val="002A1580"/>
    <w:rsid w:val="002A4D68"/>
    <w:rsid w:val="002C2B2B"/>
    <w:rsid w:val="002D4714"/>
    <w:rsid w:val="002E0066"/>
    <w:rsid w:val="002E45B3"/>
    <w:rsid w:val="002F51F5"/>
    <w:rsid w:val="00312137"/>
    <w:rsid w:val="00330359"/>
    <w:rsid w:val="0033762F"/>
    <w:rsid w:val="00360494"/>
    <w:rsid w:val="00362063"/>
    <w:rsid w:val="00366C7E"/>
    <w:rsid w:val="00370673"/>
    <w:rsid w:val="00370F3E"/>
    <w:rsid w:val="00371685"/>
    <w:rsid w:val="00384EA3"/>
    <w:rsid w:val="00394BB1"/>
    <w:rsid w:val="0039558A"/>
    <w:rsid w:val="003A2F17"/>
    <w:rsid w:val="003A39A1"/>
    <w:rsid w:val="003A50BA"/>
    <w:rsid w:val="003C2191"/>
    <w:rsid w:val="003C545B"/>
    <w:rsid w:val="003D3863"/>
    <w:rsid w:val="003F2F94"/>
    <w:rsid w:val="003F4299"/>
    <w:rsid w:val="003F5B46"/>
    <w:rsid w:val="004110DE"/>
    <w:rsid w:val="004132E6"/>
    <w:rsid w:val="00422943"/>
    <w:rsid w:val="00430C4C"/>
    <w:rsid w:val="0044085A"/>
    <w:rsid w:val="004533A0"/>
    <w:rsid w:val="00454B73"/>
    <w:rsid w:val="0046765A"/>
    <w:rsid w:val="00475263"/>
    <w:rsid w:val="004A779D"/>
    <w:rsid w:val="004B21A5"/>
    <w:rsid w:val="004B26E4"/>
    <w:rsid w:val="004D2193"/>
    <w:rsid w:val="004E281F"/>
    <w:rsid w:val="004E5FEE"/>
    <w:rsid w:val="004F432F"/>
    <w:rsid w:val="004F54F4"/>
    <w:rsid w:val="004F64FD"/>
    <w:rsid w:val="004F68AB"/>
    <w:rsid w:val="005037F0"/>
    <w:rsid w:val="00516A86"/>
    <w:rsid w:val="005275F6"/>
    <w:rsid w:val="00561075"/>
    <w:rsid w:val="00572102"/>
    <w:rsid w:val="0057729A"/>
    <w:rsid w:val="005C3B74"/>
    <w:rsid w:val="005E0664"/>
    <w:rsid w:val="005F1BB0"/>
    <w:rsid w:val="00614494"/>
    <w:rsid w:val="00614CED"/>
    <w:rsid w:val="0064153D"/>
    <w:rsid w:val="00642716"/>
    <w:rsid w:val="00650C7C"/>
    <w:rsid w:val="00652D49"/>
    <w:rsid w:val="00654CDF"/>
    <w:rsid w:val="0065652C"/>
    <w:rsid w:val="00656C4D"/>
    <w:rsid w:val="00661424"/>
    <w:rsid w:val="006829CB"/>
    <w:rsid w:val="006E5716"/>
    <w:rsid w:val="00704F0E"/>
    <w:rsid w:val="00725004"/>
    <w:rsid w:val="007302B3"/>
    <w:rsid w:val="00730733"/>
    <w:rsid w:val="007309A6"/>
    <w:rsid w:val="00730E3A"/>
    <w:rsid w:val="00732DBB"/>
    <w:rsid w:val="00736AAF"/>
    <w:rsid w:val="00765B2A"/>
    <w:rsid w:val="007740B7"/>
    <w:rsid w:val="00777C7D"/>
    <w:rsid w:val="0078280C"/>
    <w:rsid w:val="00783A34"/>
    <w:rsid w:val="00796B45"/>
    <w:rsid w:val="007B3A81"/>
    <w:rsid w:val="007B62B4"/>
    <w:rsid w:val="007C013A"/>
    <w:rsid w:val="007C6B52"/>
    <w:rsid w:val="007D06BD"/>
    <w:rsid w:val="007D16C5"/>
    <w:rsid w:val="007E1553"/>
    <w:rsid w:val="00805671"/>
    <w:rsid w:val="00840B5A"/>
    <w:rsid w:val="00862FE4"/>
    <w:rsid w:val="0086389A"/>
    <w:rsid w:val="0086774B"/>
    <w:rsid w:val="00870BF1"/>
    <w:rsid w:val="0087605E"/>
    <w:rsid w:val="00880397"/>
    <w:rsid w:val="008941AE"/>
    <w:rsid w:val="008B1FEE"/>
    <w:rsid w:val="008C5047"/>
    <w:rsid w:val="008C7A9B"/>
    <w:rsid w:val="008E1952"/>
    <w:rsid w:val="008E4B01"/>
    <w:rsid w:val="008F6110"/>
    <w:rsid w:val="00903C32"/>
    <w:rsid w:val="00916B16"/>
    <w:rsid w:val="009173B9"/>
    <w:rsid w:val="00917884"/>
    <w:rsid w:val="009238E7"/>
    <w:rsid w:val="0093335D"/>
    <w:rsid w:val="0093613E"/>
    <w:rsid w:val="00943026"/>
    <w:rsid w:val="00966B81"/>
    <w:rsid w:val="00971C9B"/>
    <w:rsid w:val="00975B3C"/>
    <w:rsid w:val="00977F79"/>
    <w:rsid w:val="00992CB8"/>
    <w:rsid w:val="009A278D"/>
    <w:rsid w:val="009A6335"/>
    <w:rsid w:val="009B2D4F"/>
    <w:rsid w:val="009C083B"/>
    <w:rsid w:val="009C7720"/>
    <w:rsid w:val="009D3244"/>
    <w:rsid w:val="009E2F22"/>
    <w:rsid w:val="009E4B33"/>
    <w:rsid w:val="00A01BB1"/>
    <w:rsid w:val="00A048AA"/>
    <w:rsid w:val="00A1612D"/>
    <w:rsid w:val="00A236C6"/>
    <w:rsid w:val="00A23AFA"/>
    <w:rsid w:val="00A2779C"/>
    <w:rsid w:val="00A31B3E"/>
    <w:rsid w:val="00A323C4"/>
    <w:rsid w:val="00A327E3"/>
    <w:rsid w:val="00A35F3B"/>
    <w:rsid w:val="00A430D3"/>
    <w:rsid w:val="00A532F3"/>
    <w:rsid w:val="00A8489E"/>
    <w:rsid w:val="00AA228B"/>
    <w:rsid w:val="00AA38B4"/>
    <w:rsid w:val="00AA5B3E"/>
    <w:rsid w:val="00AB02A7"/>
    <w:rsid w:val="00AC29F3"/>
    <w:rsid w:val="00AD6F41"/>
    <w:rsid w:val="00AE53C5"/>
    <w:rsid w:val="00AF1CEB"/>
    <w:rsid w:val="00B01C79"/>
    <w:rsid w:val="00B2052B"/>
    <w:rsid w:val="00B231E5"/>
    <w:rsid w:val="00B46E59"/>
    <w:rsid w:val="00B56BF1"/>
    <w:rsid w:val="00B676C2"/>
    <w:rsid w:val="00B71625"/>
    <w:rsid w:val="00BB3CE0"/>
    <w:rsid w:val="00BB4123"/>
    <w:rsid w:val="00C02B87"/>
    <w:rsid w:val="00C10689"/>
    <w:rsid w:val="00C22F26"/>
    <w:rsid w:val="00C237BC"/>
    <w:rsid w:val="00C335E4"/>
    <w:rsid w:val="00C4086D"/>
    <w:rsid w:val="00C4741E"/>
    <w:rsid w:val="00C5013D"/>
    <w:rsid w:val="00C56EE8"/>
    <w:rsid w:val="00C62F7C"/>
    <w:rsid w:val="00C662BF"/>
    <w:rsid w:val="00C770AA"/>
    <w:rsid w:val="00C97934"/>
    <w:rsid w:val="00CA1896"/>
    <w:rsid w:val="00CA74F5"/>
    <w:rsid w:val="00CB5B28"/>
    <w:rsid w:val="00CC4D15"/>
    <w:rsid w:val="00CE220B"/>
    <w:rsid w:val="00CE6CA2"/>
    <w:rsid w:val="00CE7C7B"/>
    <w:rsid w:val="00CF5371"/>
    <w:rsid w:val="00D0323A"/>
    <w:rsid w:val="00D0559F"/>
    <w:rsid w:val="00D064B5"/>
    <w:rsid w:val="00D077E9"/>
    <w:rsid w:val="00D26A19"/>
    <w:rsid w:val="00D3275E"/>
    <w:rsid w:val="00D331C2"/>
    <w:rsid w:val="00D41411"/>
    <w:rsid w:val="00D42CB7"/>
    <w:rsid w:val="00D52588"/>
    <w:rsid w:val="00D5413D"/>
    <w:rsid w:val="00D54803"/>
    <w:rsid w:val="00D570A9"/>
    <w:rsid w:val="00D6417E"/>
    <w:rsid w:val="00D70D02"/>
    <w:rsid w:val="00D73968"/>
    <w:rsid w:val="00D770C7"/>
    <w:rsid w:val="00D83F36"/>
    <w:rsid w:val="00D86945"/>
    <w:rsid w:val="00D90290"/>
    <w:rsid w:val="00DC706A"/>
    <w:rsid w:val="00DD152F"/>
    <w:rsid w:val="00DE0600"/>
    <w:rsid w:val="00DE213F"/>
    <w:rsid w:val="00DF027C"/>
    <w:rsid w:val="00E009B5"/>
    <w:rsid w:val="00E00A32"/>
    <w:rsid w:val="00E22ACD"/>
    <w:rsid w:val="00E250F3"/>
    <w:rsid w:val="00E25F46"/>
    <w:rsid w:val="00E4032C"/>
    <w:rsid w:val="00E42AC5"/>
    <w:rsid w:val="00E460AC"/>
    <w:rsid w:val="00E4754B"/>
    <w:rsid w:val="00E543AD"/>
    <w:rsid w:val="00E54447"/>
    <w:rsid w:val="00E54A6A"/>
    <w:rsid w:val="00E620B0"/>
    <w:rsid w:val="00E74C20"/>
    <w:rsid w:val="00E7720B"/>
    <w:rsid w:val="00E81B40"/>
    <w:rsid w:val="00E87759"/>
    <w:rsid w:val="00EA487D"/>
    <w:rsid w:val="00EF555B"/>
    <w:rsid w:val="00EF579E"/>
    <w:rsid w:val="00EF6BDB"/>
    <w:rsid w:val="00F027BB"/>
    <w:rsid w:val="00F11DCF"/>
    <w:rsid w:val="00F162EA"/>
    <w:rsid w:val="00F246A8"/>
    <w:rsid w:val="00F315C6"/>
    <w:rsid w:val="00F37724"/>
    <w:rsid w:val="00F442E4"/>
    <w:rsid w:val="00F52D27"/>
    <w:rsid w:val="00F76A44"/>
    <w:rsid w:val="00F8146F"/>
    <w:rsid w:val="00F829F7"/>
    <w:rsid w:val="00F83527"/>
    <w:rsid w:val="00FD583F"/>
    <w:rsid w:val="00FD5A5A"/>
    <w:rsid w:val="00FD67F5"/>
    <w:rsid w:val="00FD7488"/>
    <w:rsid w:val="00FD7EE9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WW8Num15z2">
    <w:name w:val="WW8Num15z2"/>
    <w:rsid w:val="00561075"/>
    <w:rPr>
      <w:rFonts w:ascii="Wingdings" w:hAnsi="Wingdings" w:cs="Wingding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somebooks.es/consultar-los-datos-registro-monitor-rendimiento-windows-server-2016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odosobrewindows.com/como-usar-el-monitor-de-rendimiento-en-windows-10-guia-detallada/" TargetMode="Externa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003EA0"/>
    <w:rsid w:val="000A68A9"/>
    <w:rsid w:val="00164604"/>
    <w:rsid w:val="0019768E"/>
    <w:rsid w:val="005B3B57"/>
    <w:rsid w:val="00AD522A"/>
    <w:rsid w:val="00C05D8F"/>
    <w:rsid w:val="00D107D1"/>
    <w:rsid w:val="00F3130E"/>
    <w:rsid w:val="00FB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162</TotalTime>
  <Pages>4</Pages>
  <Words>719</Words>
  <Characters>3955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115</cp:revision>
  <cp:lastPrinted>2022-01-14T18:32:00Z</cp:lastPrinted>
  <dcterms:created xsi:type="dcterms:W3CDTF">2022-01-14T21:12:00Z</dcterms:created>
  <dcterms:modified xsi:type="dcterms:W3CDTF">2022-01-25T16:46:00Z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