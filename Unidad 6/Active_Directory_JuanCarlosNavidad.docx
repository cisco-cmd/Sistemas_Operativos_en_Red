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398BBEF" w:rsidR="00D077E9" w:rsidRDefault="00DE388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09145AA" wp14:editId="7FA5A3B5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808355</wp:posOffset>
                      </wp:positionV>
                      <wp:extent cx="3352800" cy="15011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263A5ADA" w:rsidR="00D077E9" w:rsidRPr="007274DA" w:rsidRDefault="007274D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  <w:lang w:bidi="es-ES"/>
                                    </w:rPr>
                                  </w:pPr>
                                  <w:r w:rsidRPr="007274DA"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  <w:lang w:bidi="es-ES"/>
                                    </w:rPr>
                                    <w:t>SERVIDOR DE DOMINIO:</w:t>
                                  </w:r>
                                </w:p>
                                <w:p w14:paraId="27BC280D" w14:textId="2228B101" w:rsidR="007274DA" w:rsidRPr="007274DA" w:rsidRDefault="007274D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</w:rPr>
                                  </w:pPr>
                                  <w:r w:rsidRPr="007274DA"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  <w:lang w:bidi="es-ES"/>
                                    </w:rPr>
                                    <w:t>ACTIVE DIRECTORY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8pt;margin-top:63.65pt;width:264pt;height:118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" filled="f" stroked="f" strokeweight=".5pt">
                      <v:textbox>
                        <w:txbxContent>
                          <w:p w14:paraId="6E4B0DF9" w14:textId="263A5ADA" w:rsidR="00D077E9" w:rsidRPr="007274DA" w:rsidRDefault="007274DA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  <w:lang w:bidi="es-ES"/>
                              </w:rPr>
                            </w:pPr>
                            <w:r w:rsidRPr="007274DA"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  <w:lang w:bidi="es-ES"/>
                              </w:rPr>
                              <w:t>SERVIDOR DE DOMINIO:</w:t>
                            </w:r>
                          </w:p>
                          <w:p w14:paraId="27BC280D" w14:textId="2228B101" w:rsidR="007274DA" w:rsidRPr="007274DA" w:rsidRDefault="007274DA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</w:rPr>
                            </w:pPr>
                            <w:r w:rsidRPr="007274DA"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  <w:lang w:bidi="es-ES"/>
                              </w:rPr>
                              <w:t>ACTIVE DIRECTORY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77777777" w:rsidR="000B1190" w:rsidRDefault="000B1190" w:rsidP="00AB02A7">
            <w:pPr>
              <w:rPr>
                <w:noProof/>
              </w:rPr>
            </w:pPr>
          </w:p>
          <w:p w14:paraId="4E14AC2F" w14:textId="005864F3" w:rsidR="00D077E9" w:rsidRDefault="00AF1805" w:rsidP="00AB02A7">
            <w:pPr>
              <w:rPr>
                <w:noProof/>
              </w:rPr>
            </w:pPr>
            <w:r w:rsidRPr="00370673"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463196D0" wp14:editId="2E7EADAA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1845945</wp:posOffset>
                  </wp:positionV>
                  <wp:extent cx="2407083" cy="2403475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4"/>
                          <a:stretch/>
                        </pic:blipFill>
                        <pic:spPr bwMode="auto">
                          <a:xfrm>
                            <a:off x="0" y="0"/>
                            <a:ext cx="2407083" cy="240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60C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31217187" wp14:editId="65B32114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1235903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762C45" id="Conector recto 5" o:spid="_x0000_s1026" alt="divisor de texto" style="position:absolute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97.3pt" to="126.6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4D1577FC" w:rsidR="00D077E9" w:rsidRDefault="007274D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4719210" wp14:editId="2742E27C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109855</wp:posOffset>
                  </wp:positionV>
                  <wp:extent cx="3909060" cy="637540"/>
                  <wp:effectExtent l="0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77E9"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4C35911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66B4F2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43ACDB8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1750662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04E2BD8A" w:rsidR="00D077E9" w:rsidRPr="00370673" w:rsidRDefault="000E072A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4FE2CB6D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C40E5D0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C2AEC2" id="Conector recto 32" o:spid="_x0000_s1026" alt="divisor de texto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6D1BAB2D" w14:textId="28506F23" w:rsidR="00DC36FA" w:rsidRPr="006F4C36" w:rsidRDefault="003B0BD5" w:rsidP="006F4C36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BDF55B" wp14:editId="5A446F74">
                <wp:simplePos x="0" y="0"/>
                <wp:positionH relativeFrom="column">
                  <wp:posOffset>-198120</wp:posOffset>
                </wp:positionH>
                <wp:positionV relativeFrom="paragraph">
                  <wp:posOffset>276225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D3DD7" w14:textId="77777777" w:rsidR="00AF1805" w:rsidRDefault="00AF1805" w:rsidP="00AF1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7" style="position:absolute;margin-left:-15.6pt;margin-top:21.75pt;width:310.15pt;height:68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  <v:textbox>
                  <w:txbxContent>
                    <w:p w14:paraId="399D3DD7" w14:textId="77777777" w:rsidR="00AF1805" w:rsidRDefault="00AF1805" w:rsidP="00AF180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E388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3CF8FC" wp14:editId="221E4412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73DE41F8" w:rsidR="00704F0E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4.8pt;margin-top:579.55pt;width:247.2pt;height:49.2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CJJIzY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73DE41F8" w:rsidR="00704F0E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SISTEMAS OPERATIVOS EN RED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650048" behindDoc="0" locked="0" layoutInCell="1" allowOverlap="1" wp14:anchorId="27704234" wp14:editId="56FDF436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  <w:lang w:bidi="es-ES"/>
        </w:rPr>
        <w:br w:type="page"/>
      </w:r>
    </w:p>
    <w:p w14:paraId="5982D4B5" w14:textId="11DDA1C4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lastRenderedPageBreak/>
        <w:t>¿Qué es un servicio de directorio?  Funciones y Ejemplo para sistemas Windows y otro para sistemas Linux</w:t>
      </w:r>
    </w:p>
    <w:p w14:paraId="7E939286" w14:textId="7E6912F7" w:rsidR="00193405" w:rsidRPr="00517001" w:rsidRDefault="00193405" w:rsidP="0019340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20098A57" w14:textId="6550BD4B" w:rsidR="00193405" w:rsidRPr="00517001" w:rsidRDefault="000F4BA2" w:rsidP="0019340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 servicio de directorio es una aplicación o conjunto de aplicaciones que sirven para, en una red informática</w:t>
      </w:r>
      <w:r w:rsidR="00E34E33" w:rsidRPr="00517001">
        <w:rPr>
          <w:rFonts w:asciiTheme="majorHAnsi" w:eastAsia="Calibri" w:hAnsiTheme="majorHAnsi" w:cstheme="majorHAnsi"/>
        </w:rPr>
        <w:t>, almacenar, organizar y centralizar la información de los usuarios, equipos, grupos, dominios, recursos compartidos</w:t>
      </w:r>
      <w:r w:rsidR="00251258" w:rsidRPr="00517001">
        <w:rPr>
          <w:rFonts w:asciiTheme="majorHAnsi" w:eastAsia="Calibri" w:hAnsiTheme="majorHAnsi" w:cstheme="majorHAnsi"/>
        </w:rPr>
        <w:t xml:space="preserve">, políticas de seguridad, </w:t>
      </w:r>
      <w:proofErr w:type="spellStart"/>
      <w:r w:rsidR="00251258" w:rsidRPr="00517001">
        <w:rPr>
          <w:rFonts w:asciiTheme="majorHAnsi" w:eastAsia="Calibri" w:hAnsiTheme="majorHAnsi" w:cstheme="majorHAnsi"/>
        </w:rPr>
        <w:t>etc</w:t>
      </w:r>
      <w:proofErr w:type="spellEnd"/>
      <w:r w:rsidR="00251258" w:rsidRPr="00517001">
        <w:rPr>
          <w:rFonts w:asciiTheme="majorHAnsi" w:eastAsia="Calibri" w:hAnsiTheme="majorHAnsi" w:cstheme="majorHAnsi"/>
        </w:rPr>
        <w:t>, con el fin de facilitar su localización y administración.</w:t>
      </w:r>
    </w:p>
    <w:p w14:paraId="657AD2AA" w14:textId="77777777" w:rsidR="005775D0" w:rsidRPr="00517001" w:rsidRDefault="005775D0" w:rsidP="0019340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888C66B" w14:textId="1D6E912C" w:rsidR="007F54F5" w:rsidRPr="00517001" w:rsidRDefault="007F54F5" w:rsidP="005775D0">
      <w:pPr>
        <w:pStyle w:val="Prrafodelista"/>
        <w:numPr>
          <w:ilvl w:val="0"/>
          <w:numId w:val="26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En Linux se utiliza LDAP </w:t>
      </w:r>
      <w:proofErr w:type="spellStart"/>
      <w:r w:rsidR="008475B5" w:rsidRPr="00517001">
        <w:rPr>
          <w:rFonts w:asciiTheme="majorHAnsi" w:eastAsia="Calibri" w:hAnsiTheme="majorHAnsi" w:cstheme="majorHAnsi"/>
        </w:rPr>
        <w:t>Lightweight</w:t>
      </w:r>
      <w:proofErr w:type="spellEnd"/>
      <w:r w:rsidR="008475B5"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="008475B5" w:rsidRPr="00517001">
        <w:rPr>
          <w:rFonts w:asciiTheme="majorHAnsi" w:eastAsia="Calibri" w:hAnsiTheme="majorHAnsi" w:cstheme="majorHAnsi"/>
        </w:rPr>
        <w:t>Directory</w:t>
      </w:r>
      <w:proofErr w:type="spellEnd"/>
      <w:r w:rsidR="008475B5" w:rsidRPr="00517001">
        <w:rPr>
          <w:rFonts w:asciiTheme="majorHAnsi" w:eastAsia="Calibri" w:hAnsiTheme="majorHAnsi" w:cstheme="majorHAnsi"/>
        </w:rPr>
        <w:t xml:space="preserve"> Access </w:t>
      </w:r>
      <w:proofErr w:type="spellStart"/>
      <w:r w:rsidR="008475B5" w:rsidRPr="00517001">
        <w:rPr>
          <w:rFonts w:asciiTheme="majorHAnsi" w:eastAsia="Calibri" w:hAnsiTheme="majorHAnsi" w:cstheme="majorHAnsi"/>
        </w:rPr>
        <w:t>Protocol</w:t>
      </w:r>
      <w:proofErr w:type="spellEnd"/>
      <w:r w:rsidR="005775D0" w:rsidRPr="00517001">
        <w:rPr>
          <w:rFonts w:asciiTheme="majorHAnsi" w:eastAsia="Calibri" w:hAnsiTheme="majorHAnsi" w:cstheme="majorHAnsi"/>
        </w:rPr>
        <w:t>, o Protocolo ligero de acceso a directorios.</w:t>
      </w:r>
    </w:p>
    <w:p w14:paraId="35C4105D" w14:textId="5D501C0B" w:rsidR="005775D0" w:rsidRPr="00517001" w:rsidRDefault="005775D0" w:rsidP="005775D0">
      <w:pPr>
        <w:pStyle w:val="Prrafodelista"/>
        <w:numPr>
          <w:ilvl w:val="0"/>
          <w:numId w:val="26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En Windows se utiliza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Pr="00517001">
        <w:rPr>
          <w:rFonts w:asciiTheme="majorHAnsi" w:eastAsia="Calibri" w:hAnsiTheme="majorHAnsi" w:cstheme="majorHAnsi"/>
        </w:rPr>
        <w:t>Domain</w:t>
      </w:r>
      <w:proofErr w:type="spellEnd"/>
      <w:r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Pr="00517001">
        <w:rPr>
          <w:rFonts w:asciiTheme="majorHAnsi" w:eastAsia="Calibri" w:hAnsiTheme="majorHAnsi" w:cstheme="majorHAnsi"/>
        </w:rPr>
        <w:t>Services</w:t>
      </w:r>
      <w:proofErr w:type="spellEnd"/>
      <w:r w:rsidRPr="00517001">
        <w:rPr>
          <w:rFonts w:asciiTheme="majorHAnsi" w:eastAsia="Calibri" w:hAnsiTheme="majorHAnsi" w:cstheme="majorHAnsi"/>
        </w:rPr>
        <w:t>, ADDS.</w:t>
      </w:r>
    </w:p>
    <w:p w14:paraId="6E3E75A4" w14:textId="77777777" w:rsidR="00193405" w:rsidRPr="00517001" w:rsidRDefault="00193405" w:rsidP="0019340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B270B3C" w14:textId="708E2150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t>Define los principales elementos jerárquicos de la Base de datos de ADDS</w:t>
      </w:r>
    </w:p>
    <w:p w14:paraId="17A0F16D" w14:textId="6EFCB0E4" w:rsidR="005775D0" w:rsidRPr="00517001" w:rsidRDefault="005775D0" w:rsidP="005775D0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6F1B06F2" w14:textId="7EFE6036" w:rsidR="005775D0" w:rsidRPr="00517001" w:rsidRDefault="008A4F21" w:rsidP="008A4F21">
      <w:pPr>
        <w:pStyle w:val="Prrafodelista"/>
        <w:numPr>
          <w:ilvl w:val="0"/>
          <w:numId w:val="27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Objetos: es el elemento básico de la red. Un usuarios o equipo son ejemplos de objetos, que se suelen denominar hoja, dentro de la estructura jerárquica</w:t>
      </w:r>
      <w:r w:rsidR="00FC7EF6" w:rsidRPr="00517001">
        <w:rPr>
          <w:rFonts w:asciiTheme="majorHAnsi" w:eastAsia="Calibri" w:hAnsiTheme="majorHAnsi" w:cstheme="majorHAnsi"/>
        </w:rPr>
        <w:t>.</w:t>
      </w:r>
    </w:p>
    <w:p w14:paraId="7FBE0514" w14:textId="1A8F2CEC" w:rsidR="008A2A61" w:rsidRPr="00517001" w:rsidRDefault="008A2A61" w:rsidP="008A4F21">
      <w:pPr>
        <w:pStyle w:val="Prrafodelista"/>
        <w:numPr>
          <w:ilvl w:val="0"/>
          <w:numId w:val="27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Dominio de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>: es un contenedor lógico utilizado para administrar unidades organizativas, usuarios, grupos, equipos y políticas de seguridad, entre otros objetos.</w:t>
      </w:r>
    </w:p>
    <w:p w14:paraId="01BB1322" w14:textId="59309CEB" w:rsidR="008A2A61" w:rsidRPr="00517001" w:rsidRDefault="008A2A61" w:rsidP="008A4F21">
      <w:pPr>
        <w:pStyle w:val="Prrafodelista"/>
        <w:numPr>
          <w:ilvl w:val="0"/>
          <w:numId w:val="27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Árbol: dominio o agrupación de dominios para </w:t>
      </w:r>
      <w:r w:rsidR="00CB4354" w:rsidRPr="00517001">
        <w:rPr>
          <w:rFonts w:asciiTheme="majorHAnsi" w:eastAsia="Calibri" w:hAnsiTheme="majorHAnsi" w:cstheme="majorHAnsi"/>
        </w:rPr>
        <w:t>permitir el uso compartido de recursos globales.</w:t>
      </w:r>
    </w:p>
    <w:p w14:paraId="3900D231" w14:textId="623CC1EE" w:rsidR="00CB4354" w:rsidRPr="00517001" w:rsidRDefault="00CB4354" w:rsidP="008A4F21">
      <w:pPr>
        <w:pStyle w:val="Prrafodelista"/>
        <w:numPr>
          <w:ilvl w:val="0"/>
          <w:numId w:val="27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Bosque: árbol o </w:t>
      </w:r>
      <w:r w:rsidR="00CF3D54" w:rsidRPr="00517001">
        <w:rPr>
          <w:rFonts w:asciiTheme="majorHAnsi" w:eastAsia="Calibri" w:hAnsiTheme="majorHAnsi" w:cstheme="majorHAnsi"/>
        </w:rPr>
        <w:t>agrupación</w:t>
      </w:r>
      <w:r w:rsidRPr="00517001">
        <w:rPr>
          <w:rFonts w:asciiTheme="majorHAnsi" w:eastAsia="Calibri" w:hAnsiTheme="majorHAnsi" w:cstheme="majorHAnsi"/>
        </w:rPr>
        <w:t xml:space="preserve"> de árboles, por tanto, agrupación de dominios que comparten una misma estructura y configuración.</w:t>
      </w:r>
    </w:p>
    <w:p w14:paraId="7655B366" w14:textId="77777777" w:rsidR="005775D0" w:rsidRPr="00517001" w:rsidRDefault="005775D0" w:rsidP="005775D0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78DA17BA" w14:textId="47E85601" w:rsidR="00D7120F" w:rsidRPr="00517001" w:rsidRDefault="00DC36FA" w:rsidP="00D7120F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proofErr w:type="spellStart"/>
      <w:r w:rsidRPr="00517001">
        <w:rPr>
          <w:rFonts w:asciiTheme="majorHAnsi" w:eastAsia="Calibri" w:hAnsiTheme="majorHAnsi" w:cstheme="majorHAnsi"/>
          <w:b/>
          <w:bCs/>
        </w:rPr>
        <w:t>Cual</w:t>
      </w:r>
      <w:proofErr w:type="spellEnd"/>
      <w:r w:rsidRPr="00517001">
        <w:rPr>
          <w:rFonts w:asciiTheme="majorHAnsi" w:eastAsia="Calibri" w:hAnsiTheme="majorHAnsi" w:cstheme="majorHAnsi"/>
          <w:b/>
          <w:bCs/>
        </w:rPr>
        <w:t xml:space="preserve"> es la herramienta utilizada para gestionar los recursos en el dominio del active </w:t>
      </w:r>
      <w:proofErr w:type="spellStart"/>
      <w:r w:rsidRPr="00517001">
        <w:rPr>
          <w:rFonts w:asciiTheme="majorHAnsi" w:eastAsia="Calibri" w:hAnsiTheme="majorHAnsi" w:cstheme="majorHAnsi"/>
          <w:b/>
          <w:bCs/>
        </w:rPr>
        <w:t>directory</w:t>
      </w:r>
      <w:proofErr w:type="spellEnd"/>
      <w:r w:rsidRPr="00517001">
        <w:rPr>
          <w:rFonts w:asciiTheme="majorHAnsi" w:eastAsia="Calibri" w:hAnsiTheme="majorHAnsi" w:cstheme="majorHAnsi"/>
          <w:b/>
          <w:bCs/>
        </w:rPr>
        <w:t xml:space="preserve">. (usuarios, grupos, OU, equipos, </w:t>
      </w:r>
      <w:proofErr w:type="spellStart"/>
      <w:r w:rsidRPr="00517001">
        <w:rPr>
          <w:rFonts w:asciiTheme="majorHAnsi" w:eastAsia="Calibri" w:hAnsiTheme="majorHAnsi" w:cstheme="majorHAnsi"/>
          <w:b/>
          <w:bCs/>
        </w:rPr>
        <w:t>etc</w:t>
      </w:r>
      <w:proofErr w:type="spellEnd"/>
      <w:r w:rsidRPr="00517001">
        <w:rPr>
          <w:rFonts w:asciiTheme="majorHAnsi" w:eastAsia="Calibri" w:hAnsiTheme="majorHAnsi" w:cstheme="majorHAnsi"/>
          <w:b/>
          <w:bCs/>
        </w:rPr>
        <w:t>)</w:t>
      </w:r>
    </w:p>
    <w:p w14:paraId="3738336A" w14:textId="5C4CF504" w:rsidR="00D7120F" w:rsidRPr="00517001" w:rsidRDefault="00D7120F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F6090EB" w14:textId="49419A23" w:rsidR="00D7120F" w:rsidRPr="00517001" w:rsidRDefault="00796328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Se utiliza el Administrador del servidor, para poder acceder a los diferentes apartados de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  <w:r w:rsidRPr="00517001">
        <w:rPr>
          <w:rFonts w:asciiTheme="majorHAnsi" w:eastAsia="Calibri" w:hAnsiTheme="majorHAnsi" w:cstheme="majorHAnsi"/>
        </w:rPr>
        <w:t>.</w:t>
      </w:r>
    </w:p>
    <w:p w14:paraId="66723CFE" w14:textId="68AED573" w:rsidR="00D7120F" w:rsidRPr="00517001" w:rsidRDefault="00D7120F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163F9B09" w14:textId="212B5E38" w:rsidR="003621FE" w:rsidRPr="00517001" w:rsidRDefault="003621FE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17CA5BCB" w14:textId="49303F3B" w:rsidR="003621FE" w:rsidRPr="00517001" w:rsidRDefault="003621FE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5AF69505" w14:textId="40BFD1CF" w:rsidR="003621FE" w:rsidRPr="00517001" w:rsidRDefault="003621FE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19E0C8BE" w14:textId="77777777" w:rsidR="003621FE" w:rsidRPr="00517001" w:rsidRDefault="003621FE" w:rsidP="00D7120F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73222951" w14:textId="55DFA258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lastRenderedPageBreak/>
        <w:t>Que es una plantilla de creación de usuarios. Como se utiliza</w:t>
      </w:r>
    </w:p>
    <w:p w14:paraId="7F63E9B9" w14:textId="370A63A8" w:rsidR="003621FE" w:rsidRPr="00517001" w:rsidRDefault="003621FE" w:rsidP="003621FE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249DEAD7" w14:textId="06962D01" w:rsidR="003621FE" w:rsidRPr="00517001" w:rsidRDefault="006077E1" w:rsidP="003621FE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Básicamente es un</w:t>
      </w:r>
      <w:r w:rsidR="00F95361" w:rsidRPr="00517001">
        <w:rPr>
          <w:rFonts w:asciiTheme="majorHAnsi" w:eastAsia="Calibri" w:hAnsiTheme="majorHAnsi" w:cstheme="majorHAnsi"/>
        </w:rPr>
        <w:t>a hoja de cálculo con formato .</w:t>
      </w:r>
      <w:proofErr w:type="spellStart"/>
      <w:r w:rsidR="00F95361" w:rsidRPr="00517001">
        <w:rPr>
          <w:rFonts w:asciiTheme="majorHAnsi" w:eastAsia="Calibri" w:hAnsiTheme="majorHAnsi" w:cstheme="majorHAnsi"/>
        </w:rPr>
        <w:t>csv</w:t>
      </w:r>
      <w:proofErr w:type="spellEnd"/>
      <w:r w:rsidR="00F95361" w:rsidRPr="00517001">
        <w:rPr>
          <w:rFonts w:asciiTheme="majorHAnsi" w:eastAsia="Calibri" w:hAnsiTheme="majorHAnsi" w:cstheme="majorHAnsi"/>
        </w:rPr>
        <w:t xml:space="preserve"> con toda la información de los usuarios a crear. Este fichero posteriormente tendríamos que importarlo desde terminal para que se nos</w:t>
      </w:r>
      <w:r w:rsidR="00D64B48" w:rsidRPr="00517001">
        <w:rPr>
          <w:rFonts w:asciiTheme="majorHAnsi" w:eastAsia="Calibri" w:hAnsiTheme="majorHAnsi" w:cstheme="majorHAnsi"/>
        </w:rPr>
        <w:t xml:space="preserve"> creen los usuarios en el sistema. El comando es:</w:t>
      </w:r>
    </w:p>
    <w:p w14:paraId="4A493CE1" w14:textId="76B16272" w:rsidR="00D64B48" w:rsidRPr="00517001" w:rsidRDefault="00D64B48" w:rsidP="003621FE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E1AA009" w14:textId="5E08D246" w:rsidR="00D64B48" w:rsidRPr="00517001" w:rsidRDefault="00D64B48" w:rsidP="00D64B48">
      <w:pPr>
        <w:pStyle w:val="Prrafodelista"/>
        <w:numPr>
          <w:ilvl w:val="0"/>
          <w:numId w:val="28"/>
        </w:numPr>
        <w:spacing w:line="360" w:lineRule="auto"/>
        <w:rPr>
          <w:rFonts w:asciiTheme="majorHAnsi" w:eastAsia="Calibri" w:hAnsiTheme="majorHAnsi" w:cstheme="majorHAnsi"/>
        </w:rPr>
      </w:pPr>
      <w:proofErr w:type="spellStart"/>
      <w:r w:rsidRPr="00517001">
        <w:rPr>
          <w:rFonts w:asciiTheme="majorHAnsi" w:eastAsia="Calibri" w:hAnsiTheme="majorHAnsi" w:cstheme="majorHAnsi"/>
        </w:rPr>
        <w:t>csvde</w:t>
      </w:r>
      <w:proofErr w:type="spellEnd"/>
      <w:r w:rsidRPr="00517001">
        <w:rPr>
          <w:rFonts w:asciiTheme="majorHAnsi" w:eastAsia="Calibri" w:hAnsiTheme="majorHAnsi" w:cstheme="majorHAnsi"/>
        </w:rPr>
        <w:t xml:space="preserve"> -r “(</w:t>
      </w:r>
      <w:proofErr w:type="spellStart"/>
      <w:r w:rsidRPr="00517001">
        <w:rPr>
          <w:rFonts w:asciiTheme="majorHAnsi" w:eastAsia="Calibri" w:hAnsiTheme="majorHAnsi" w:cstheme="majorHAnsi"/>
        </w:rPr>
        <w:t>objecctclass</w:t>
      </w:r>
      <w:proofErr w:type="spellEnd"/>
      <w:r w:rsidRPr="00517001">
        <w:rPr>
          <w:rFonts w:asciiTheme="majorHAnsi" w:eastAsia="Calibri" w:hAnsiTheme="majorHAnsi" w:cstheme="majorHAnsi"/>
        </w:rPr>
        <w:t>=</w:t>
      </w:r>
      <w:proofErr w:type="spellStart"/>
      <w:r w:rsidRPr="00517001">
        <w:rPr>
          <w:rFonts w:asciiTheme="majorHAnsi" w:eastAsia="Calibri" w:hAnsiTheme="majorHAnsi" w:cstheme="majorHAnsi"/>
        </w:rPr>
        <w:t>user</w:t>
      </w:r>
      <w:proofErr w:type="spellEnd"/>
      <w:r w:rsidRPr="00517001">
        <w:rPr>
          <w:rFonts w:asciiTheme="majorHAnsi" w:eastAsia="Calibri" w:hAnsiTheme="majorHAnsi" w:cstheme="majorHAnsi"/>
        </w:rPr>
        <w:t>)” -f c:\fichero.csv</w:t>
      </w:r>
    </w:p>
    <w:p w14:paraId="14D273BD" w14:textId="77777777" w:rsidR="003621FE" w:rsidRPr="00517001" w:rsidRDefault="003621FE" w:rsidP="003621FE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097F48D" w14:textId="63C1F1D2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t>Diferencia entre grupos</w:t>
      </w:r>
    </w:p>
    <w:p w14:paraId="2266F922" w14:textId="77777777" w:rsidR="00D84C76" w:rsidRPr="00517001" w:rsidRDefault="00D84C76" w:rsidP="00D84C7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608D7CE5" w14:textId="529A4E93" w:rsidR="00DC36FA" w:rsidRPr="00517001" w:rsidRDefault="00DC36FA" w:rsidP="00DC36FA">
      <w:pPr>
        <w:pStyle w:val="Prrafodelista"/>
        <w:numPr>
          <w:ilvl w:val="1"/>
          <w:numId w:val="22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Locales</w:t>
      </w:r>
      <w:r w:rsidR="00D84C76" w:rsidRPr="00517001">
        <w:rPr>
          <w:rFonts w:asciiTheme="majorHAnsi" w:eastAsia="Calibri" w:hAnsiTheme="majorHAnsi" w:cstheme="majorHAnsi"/>
        </w:rPr>
        <w:t>: A los miembros de estos grupos solo se les puede asignar permiso dentro de un dominio.</w:t>
      </w:r>
    </w:p>
    <w:p w14:paraId="2EFD3576" w14:textId="4F5D31C7" w:rsidR="00DC36FA" w:rsidRPr="00517001" w:rsidRDefault="00DC36FA" w:rsidP="00DC36FA">
      <w:pPr>
        <w:pStyle w:val="Prrafodelista"/>
        <w:numPr>
          <w:ilvl w:val="1"/>
          <w:numId w:val="22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Globales</w:t>
      </w:r>
      <w:r w:rsidR="00D84C76" w:rsidRPr="00517001">
        <w:rPr>
          <w:rFonts w:asciiTheme="majorHAnsi" w:eastAsia="Calibri" w:hAnsiTheme="majorHAnsi" w:cstheme="majorHAnsi"/>
        </w:rPr>
        <w:t>: Alos miembros de estos grupos se les pueden asignar permisos en cualquier domino del bosque.</w:t>
      </w:r>
      <w:r w:rsidR="007A3011" w:rsidRPr="00517001">
        <w:rPr>
          <w:rFonts w:asciiTheme="majorHAnsi" w:eastAsia="Calibri" w:hAnsiTheme="majorHAnsi" w:cstheme="majorHAnsi"/>
        </w:rPr>
        <w:t xml:space="preserve"> Se suelen utilizar para administrar cuentas de usuario y de equipos que requieren un mantenimiento diario.</w:t>
      </w:r>
      <w:r w:rsidRPr="00517001">
        <w:rPr>
          <w:rFonts w:asciiTheme="majorHAnsi" w:eastAsia="Calibri" w:hAnsiTheme="majorHAnsi" w:cstheme="majorHAnsi"/>
        </w:rPr>
        <w:t xml:space="preserve"> </w:t>
      </w:r>
    </w:p>
    <w:p w14:paraId="42F8ADC2" w14:textId="4C1B9940" w:rsidR="00DC36FA" w:rsidRPr="00517001" w:rsidRDefault="00DC36FA" w:rsidP="00DC36FA">
      <w:pPr>
        <w:pStyle w:val="Prrafodelista"/>
        <w:numPr>
          <w:ilvl w:val="1"/>
          <w:numId w:val="22"/>
        </w:numPr>
        <w:spacing w:line="360" w:lineRule="auto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Universales</w:t>
      </w:r>
      <w:r w:rsidR="00D84C76" w:rsidRPr="00517001">
        <w:rPr>
          <w:rFonts w:asciiTheme="majorHAnsi" w:eastAsia="Calibri" w:hAnsiTheme="majorHAnsi" w:cstheme="majorHAnsi"/>
        </w:rPr>
        <w:t>: A los miembros de estos grupos se les puede</w:t>
      </w:r>
      <w:r w:rsidR="007A3011" w:rsidRPr="00517001">
        <w:rPr>
          <w:rFonts w:asciiTheme="majorHAnsi" w:eastAsia="Calibri" w:hAnsiTheme="majorHAnsi" w:cstheme="majorHAnsi"/>
        </w:rPr>
        <w:t>n asignar permisos en cualquier dominio del bosque. Conviene utilizar estos grupos para aquellos que abarquen varios dominios.</w:t>
      </w:r>
    </w:p>
    <w:p w14:paraId="66D81B24" w14:textId="77777777" w:rsidR="00D84C76" w:rsidRPr="00517001" w:rsidRDefault="00D84C76" w:rsidP="00D84C76">
      <w:pPr>
        <w:pStyle w:val="Prrafodelista"/>
        <w:spacing w:line="360" w:lineRule="auto"/>
        <w:ind w:left="1440"/>
        <w:rPr>
          <w:rFonts w:asciiTheme="majorHAnsi" w:eastAsia="Calibri" w:hAnsiTheme="majorHAnsi" w:cstheme="majorHAnsi"/>
        </w:rPr>
      </w:pPr>
    </w:p>
    <w:p w14:paraId="592EC6AA" w14:textId="667CEE1A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t>Como se puede agregar un equipo a un dominio</w:t>
      </w:r>
    </w:p>
    <w:p w14:paraId="61C74D56" w14:textId="5A8DDF1D" w:rsidR="00350C16" w:rsidRPr="00517001" w:rsidRDefault="00350C16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FB53BBF" w14:textId="6D9431B2" w:rsidR="00350C16" w:rsidRPr="00517001" w:rsidRDefault="00816A4E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Panel de control </w:t>
      </w:r>
      <w:r w:rsidRPr="00517001">
        <w:rPr>
          <w:rFonts w:asciiTheme="majorHAnsi" w:eastAsia="Calibri" w:hAnsiTheme="majorHAnsi" w:cstheme="majorHAnsi"/>
        </w:rPr>
        <w:sym w:font="Wingdings" w:char="F0E0"/>
      </w:r>
      <w:r w:rsidRPr="00517001">
        <w:rPr>
          <w:rFonts w:asciiTheme="majorHAnsi" w:eastAsia="Calibri" w:hAnsiTheme="majorHAnsi" w:cstheme="majorHAnsi"/>
        </w:rPr>
        <w:t xml:space="preserve"> Sistema y seguridad </w:t>
      </w:r>
      <w:r w:rsidRPr="00517001">
        <w:rPr>
          <w:rFonts w:asciiTheme="majorHAnsi" w:eastAsia="Calibri" w:hAnsiTheme="majorHAnsi" w:cstheme="majorHAnsi"/>
        </w:rPr>
        <w:sym w:font="Wingdings" w:char="F0E0"/>
      </w:r>
      <w:r w:rsidRPr="00517001">
        <w:rPr>
          <w:rFonts w:asciiTheme="majorHAnsi" w:eastAsia="Calibri" w:hAnsiTheme="majorHAnsi" w:cstheme="majorHAnsi"/>
        </w:rPr>
        <w:t xml:space="preserve"> Sistema</w:t>
      </w:r>
    </w:p>
    <w:p w14:paraId="69436269" w14:textId="4DD69DBE" w:rsidR="00816A4E" w:rsidRPr="00517001" w:rsidRDefault="00816A4E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En el apartado Nombre de equipo, le damos </w:t>
      </w:r>
      <w:r w:rsidR="003B17C0" w:rsidRPr="00517001">
        <w:rPr>
          <w:rFonts w:asciiTheme="majorHAnsi" w:eastAsia="Calibri" w:hAnsiTheme="majorHAnsi" w:cstheme="majorHAnsi"/>
        </w:rPr>
        <w:t>a Cambiar y desde ahí podremos agregar o modificar un dominio.</w:t>
      </w:r>
    </w:p>
    <w:p w14:paraId="3D6E57E4" w14:textId="4D2EA5D0" w:rsidR="003B17C0" w:rsidRPr="00517001" w:rsidRDefault="003B17C0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119BEA31" w14:textId="4B1B6478" w:rsidR="003B17C0" w:rsidRPr="00517001" w:rsidRDefault="00F13A94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Una vez introducido, hay añadir la dirección DNS a nuestra interfaz de red</w:t>
      </w:r>
      <w:r w:rsidR="00B92403" w:rsidRPr="00517001">
        <w:rPr>
          <w:rFonts w:asciiTheme="majorHAnsi" w:eastAsia="Calibri" w:hAnsiTheme="majorHAnsi" w:cstheme="majorHAnsi"/>
        </w:rPr>
        <w:t xml:space="preserve">. Panel de control </w:t>
      </w:r>
      <w:r w:rsidR="00B92403" w:rsidRPr="00517001">
        <w:rPr>
          <w:rFonts w:asciiTheme="majorHAnsi" w:eastAsia="Calibri" w:hAnsiTheme="majorHAnsi" w:cstheme="majorHAnsi"/>
        </w:rPr>
        <w:sym w:font="Wingdings" w:char="F0E0"/>
      </w:r>
      <w:r w:rsidR="00B92403" w:rsidRPr="00517001">
        <w:rPr>
          <w:rFonts w:asciiTheme="majorHAnsi" w:eastAsia="Calibri" w:hAnsiTheme="majorHAnsi" w:cstheme="majorHAnsi"/>
        </w:rPr>
        <w:t xml:space="preserve"> Redes e Internet </w:t>
      </w:r>
      <w:r w:rsidR="00B92403" w:rsidRPr="00517001">
        <w:rPr>
          <w:rFonts w:asciiTheme="majorHAnsi" w:eastAsia="Calibri" w:hAnsiTheme="majorHAnsi" w:cstheme="majorHAnsi"/>
        </w:rPr>
        <w:sym w:font="Wingdings" w:char="F0E0"/>
      </w:r>
      <w:r w:rsidR="00B92403" w:rsidRPr="00517001">
        <w:rPr>
          <w:rFonts w:asciiTheme="majorHAnsi" w:eastAsia="Calibri" w:hAnsiTheme="majorHAnsi" w:cstheme="majorHAnsi"/>
        </w:rPr>
        <w:t xml:space="preserve"> Conexiones de red.</w:t>
      </w:r>
      <w:r w:rsidR="00EE24B2" w:rsidRPr="00517001">
        <w:rPr>
          <w:rFonts w:asciiTheme="majorHAnsi" w:eastAsia="Calibri" w:hAnsiTheme="majorHAnsi" w:cstheme="majorHAnsi"/>
        </w:rPr>
        <w:t xml:space="preserve"> </w:t>
      </w:r>
    </w:p>
    <w:p w14:paraId="01A341A1" w14:textId="43A68A3D" w:rsidR="00EE24B2" w:rsidRPr="00517001" w:rsidRDefault="00EE24B2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Hacemos </w:t>
      </w:r>
      <w:proofErr w:type="spellStart"/>
      <w:r w:rsidRPr="00517001">
        <w:rPr>
          <w:rFonts w:asciiTheme="majorHAnsi" w:eastAsia="Calibri" w:hAnsiTheme="majorHAnsi" w:cstheme="majorHAnsi"/>
        </w:rPr>
        <w:t>click</w:t>
      </w:r>
      <w:proofErr w:type="spellEnd"/>
      <w:r w:rsidRPr="00517001">
        <w:rPr>
          <w:rFonts w:asciiTheme="majorHAnsi" w:eastAsia="Calibri" w:hAnsiTheme="majorHAnsi" w:cstheme="majorHAnsi"/>
        </w:rPr>
        <w:t xml:space="preserve"> derecho sobre nuestra interfaz y le damos a </w:t>
      </w:r>
      <w:proofErr w:type="spellStart"/>
      <w:r w:rsidRPr="00517001">
        <w:rPr>
          <w:rFonts w:asciiTheme="majorHAnsi" w:eastAsia="Calibri" w:hAnsiTheme="majorHAnsi" w:cstheme="majorHAnsi"/>
        </w:rPr>
        <w:t>porpiedades</w:t>
      </w:r>
      <w:proofErr w:type="spellEnd"/>
      <w:r w:rsidRPr="00517001">
        <w:rPr>
          <w:rFonts w:asciiTheme="majorHAnsi" w:eastAsia="Calibri" w:hAnsiTheme="majorHAnsi" w:cstheme="majorHAnsi"/>
        </w:rPr>
        <w:t>.</w:t>
      </w:r>
    </w:p>
    <w:p w14:paraId="67122252" w14:textId="2DD98371" w:rsidR="00EE24B2" w:rsidRPr="00517001" w:rsidRDefault="00EE24B2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En la ventana que se nos abre, clicamos sobre Protocolo de Internet TCP / IPv4 Y Pulsaremos en el botón Propiedades</w:t>
      </w:r>
      <w:r w:rsidR="000F5C8A" w:rsidRPr="00517001">
        <w:rPr>
          <w:rFonts w:asciiTheme="majorHAnsi" w:eastAsia="Calibri" w:hAnsiTheme="majorHAnsi" w:cstheme="majorHAnsi"/>
        </w:rPr>
        <w:t>.</w:t>
      </w:r>
    </w:p>
    <w:p w14:paraId="0C944F1C" w14:textId="07B8CEC3" w:rsidR="000F5C8A" w:rsidRPr="00517001" w:rsidRDefault="000F5C8A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Desde la nueva ventana fijaremos la dirección IP del servidor DNS para que así localice el dominio.</w:t>
      </w:r>
    </w:p>
    <w:p w14:paraId="22560F18" w14:textId="44D70C55" w:rsidR="00350C16" w:rsidRPr="00517001" w:rsidRDefault="00350C16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0900F738" w14:textId="0518C6C3" w:rsidR="002B7D86" w:rsidRPr="00517001" w:rsidRDefault="002B7D86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228DC8C9" w14:textId="77777777" w:rsidR="002B7D86" w:rsidRPr="00517001" w:rsidRDefault="002B7D86" w:rsidP="00350C16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728843C4" w14:textId="774C6701" w:rsidR="00DC36FA" w:rsidRPr="00517001" w:rsidRDefault="00DC36FA" w:rsidP="00DC36FA">
      <w:pPr>
        <w:pStyle w:val="Prrafodelista"/>
        <w:numPr>
          <w:ilvl w:val="0"/>
          <w:numId w:val="22"/>
        </w:numPr>
        <w:spacing w:line="360" w:lineRule="auto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lastRenderedPageBreak/>
        <w:t>Define perfil de usuario. Tipos de perfiles</w:t>
      </w:r>
    </w:p>
    <w:p w14:paraId="491891F1" w14:textId="14C0CFB8" w:rsidR="00695227" w:rsidRPr="00517001" w:rsidRDefault="00695227" w:rsidP="00695227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43ED793F" w14:textId="7A26BB59" w:rsidR="00723285" w:rsidRPr="00517001" w:rsidRDefault="004B27B8" w:rsidP="004B27B8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 perfil de usuario de Windows es un conjunto de carpetas, archivos y parámetros de Registro y de configuración que definen el entorno de un usuario que inicia una sesión con una cuenta de usuario específica.</w:t>
      </w:r>
    </w:p>
    <w:p w14:paraId="2DC1EE5E" w14:textId="77777777" w:rsidR="00723285" w:rsidRPr="00517001" w:rsidRDefault="00723285" w:rsidP="00695227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</w:rPr>
      </w:pPr>
    </w:p>
    <w:p w14:paraId="168156CB" w14:textId="30F09830" w:rsidR="00723285" w:rsidRPr="00517001" w:rsidRDefault="00723285" w:rsidP="00723285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Perfiles locales: Perfiles creados en un equipo cuando un usuario inicia sesión. El perfil es específico de un usuario, local al equipo y se almacena en el disco duro del equipo local. </w:t>
      </w:r>
    </w:p>
    <w:p w14:paraId="5BDF5D7A" w14:textId="77777777" w:rsidR="00723285" w:rsidRPr="00517001" w:rsidRDefault="00723285" w:rsidP="00723285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7525F62C" w14:textId="190B26E2" w:rsidR="00695227" w:rsidRPr="00517001" w:rsidRDefault="00723285" w:rsidP="00723285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Perfiles móviles: Perfiles creados por un administrador y almacenados en un servidor.</w:t>
      </w:r>
    </w:p>
    <w:p w14:paraId="040DE9DF" w14:textId="77777777" w:rsidR="00E37D96" w:rsidRPr="00517001" w:rsidRDefault="00E37D96" w:rsidP="003E563E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2EAE568" w14:textId="019CB068" w:rsidR="008D7288" w:rsidRPr="00517001" w:rsidRDefault="008D7288" w:rsidP="008D7288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t xml:space="preserve">Instala el rol servicios de dominio de Active </w:t>
      </w:r>
      <w:proofErr w:type="spellStart"/>
      <w:r w:rsidRPr="00517001">
        <w:rPr>
          <w:rFonts w:asciiTheme="majorHAnsi" w:eastAsia="Calibri" w:hAnsiTheme="majorHAnsi" w:cstheme="majorHAnsi"/>
          <w:b/>
          <w:bCs/>
        </w:rPr>
        <w:t>Directory</w:t>
      </w:r>
      <w:proofErr w:type="spellEnd"/>
      <w:r w:rsidRPr="00517001">
        <w:rPr>
          <w:rFonts w:asciiTheme="majorHAnsi" w:eastAsia="Calibri" w:hAnsiTheme="majorHAnsi" w:cstheme="majorHAnsi"/>
          <w:b/>
          <w:bCs/>
        </w:rPr>
        <w:t xml:space="preserve"> y las características relacionadas</w:t>
      </w:r>
    </w:p>
    <w:p w14:paraId="73284A0A" w14:textId="3DEB993D" w:rsidR="003E563E" w:rsidRPr="00517001" w:rsidRDefault="003E563E" w:rsidP="003E563E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12627C13" w14:textId="5B02FD8C" w:rsidR="000365C7" w:rsidRPr="00517001" w:rsidRDefault="00C95A23" w:rsidP="003E563E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1CC5CFFC" wp14:editId="6BC8AE24">
            <wp:extent cx="3132091" cy="15317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71DE" w14:textId="77777777" w:rsidR="00C95A23" w:rsidRPr="00517001" w:rsidRDefault="00C95A23" w:rsidP="003E563E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7289EEBD" w14:textId="4C2643C7" w:rsidR="003E563E" w:rsidRPr="00517001" w:rsidRDefault="002D3726" w:rsidP="003E563E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lastRenderedPageBreak/>
        <w:drawing>
          <wp:inline distT="0" distB="0" distL="0" distR="0" wp14:anchorId="73030467" wp14:editId="55CCDED3">
            <wp:extent cx="3307367" cy="354360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132" w14:textId="77777777" w:rsidR="00586318" w:rsidRPr="00517001" w:rsidRDefault="00586318" w:rsidP="00586318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792483E1" w14:textId="373199F9" w:rsidR="00586318" w:rsidRPr="00517001" w:rsidRDefault="00586318" w:rsidP="00586318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04ECA7EC" wp14:editId="05F2C0A2">
            <wp:extent cx="5898391" cy="400084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62B" w14:textId="12C3560F" w:rsidR="00586318" w:rsidRPr="00517001" w:rsidRDefault="00586318" w:rsidP="00586318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0354B928" w14:textId="644FDAA4" w:rsidR="00517001" w:rsidRDefault="00517001" w:rsidP="00517001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6683BEBD" w14:textId="77777777" w:rsidR="00517001" w:rsidRDefault="00517001" w:rsidP="00517001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686FBAB1" w14:textId="5CB41349" w:rsidR="008D7288" w:rsidRPr="00517001" w:rsidRDefault="008D7288" w:rsidP="008D7288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517001">
        <w:rPr>
          <w:rFonts w:asciiTheme="majorHAnsi" w:eastAsia="Calibri" w:hAnsiTheme="majorHAnsi" w:cstheme="majorHAnsi"/>
          <w:b/>
          <w:bCs/>
        </w:rPr>
        <w:lastRenderedPageBreak/>
        <w:t>Configura el AD promocionando el servidor como controlador de dominio de forma que:</w:t>
      </w:r>
    </w:p>
    <w:p w14:paraId="7BA66A93" w14:textId="77777777" w:rsidR="00E31779" w:rsidRPr="00517001" w:rsidRDefault="00E31779" w:rsidP="00E31779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15A186E" w14:textId="780F562F" w:rsidR="008D7288" w:rsidRPr="00517001" w:rsidRDefault="008D7288" w:rsidP="008D7288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El equipo actuará como primer controlador de dominio de un nuevo bosque</w:t>
      </w:r>
    </w:p>
    <w:p w14:paraId="7F6A5051" w14:textId="2C982E62" w:rsidR="00E31779" w:rsidRPr="00517001" w:rsidRDefault="00E31779" w:rsidP="00E3177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65384249" w14:textId="55465A73" w:rsidR="00E31779" w:rsidRPr="00517001" w:rsidRDefault="00215CDB" w:rsidP="00E3177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0708E36B" wp14:editId="18322B1A">
            <wp:extent cx="4447760" cy="2727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197" cy="27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8171" w14:textId="2C06635E" w:rsidR="00E31779" w:rsidRPr="00517001" w:rsidRDefault="00E31779" w:rsidP="00E3177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C1ECCEA" w14:textId="7A075FFA" w:rsidR="00215CDB" w:rsidRPr="00517001" w:rsidRDefault="00215CDB" w:rsidP="00E3177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7F9E9D8" w14:textId="77777777" w:rsidR="00215CDB" w:rsidRPr="00517001" w:rsidRDefault="00215CDB" w:rsidP="00E3177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1867FEAB" w14:textId="269273C8" w:rsidR="008D7288" w:rsidRPr="00517001" w:rsidRDefault="008D7288" w:rsidP="008D7288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El nombre del dominio estará formado por tus iniciales seguidas del </w:t>
      </w:r>
      <w:proofErr w:type="spellStart"/>
      <w:r w:rsidRPr="00517001">
        <w:rPr>
          <w:rFonts w:asciiTheme="majorHAnsi" w:eastAsia="Calibri" w:hAnsiTheme="majorHAnsi" w:cstheme="majorHAnsi"/>
        </w:rPr>
        <w:t>SMRnºpuesto.local</w:t>
      </w:r>
      <w:proofErr w:type="spellEnd"/>
    </w:p>
    <w:p w14:paraId="5B708171" w14:textId="0622B853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B94918E" w14:textId="77777777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D060DAF" w14:textId="4822D6BB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45DF70CF" wp14:editId="66E707CB">
            <wp:extent cx="2735580" cy="419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61" t="39933" r="13781" b="44376"/>
                    <a:stretch/>
                  </pic:blipFill>
                  <pic:spPr bwMode="auto">
                    <a:xfrm>
                      <a:off x="0" y="0"/>
                      <a:ext cx="2739467" cy="41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AB03" w14:textId="77777777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68A19D44" w14:textId="0DA0FBAF" w:rsidR="008D7288" w:rsidRPr="00517001" w:rsidRDefault="008D7288" w:rsidP="008D7288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El nivel de funcionalidad del bosque será el equivalente a tu versión de </w:t>
      </w:r>
      <w:proofErr w:type="spellStart"/>
      <w:r w:rsidRPr="00517001">
        <w:rPr>
          <w:rFonts w:asciiTheme="majorHAnsi" w:eastAsia="Calibri" w:hAnsiTheme="majorHAnsi" w:cstheme="majorHAnsi"/>
        </w:rPr>
        <w:t>windows</w:t>
      </w:r>
      <w:proofErr w:type="spellEnd"/>
      <w:r w:rsidRPr="00517001">
        <w:rPr>
          <w:rFonts w:asciiTheme="majorHAnsi" w:eastAsia="Calibri" w:hAnsiTheme="majorHAnsi" w:cstheme="majorHAnsi"/>
        </w:rPr>
        <w:t xml:space="preserve"> server (2016)</w:t>
      </w:r>
    </w:p>
    <w:p w14:paraId="73E42F3B" w14:textId="13F4CF4A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1C1103E" w14:textId="382C00AF" w:rsidR="00A12DD6" w:rsidRPr="00517001" w:rsidRDefault="009E2E77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0B230CC0" wp14:editId="5AACC6B0">
            <wp:extent cx="3436918" cy="8611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28E" w14:textId="77777777" w:rsidR="00A12DD6" w:rsidRPr="00517001" w:rsidRDefault="00A12DD6" w:rsidP="00A12DD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CBD5FA4" w14:textId="5FAC715A" w:rsidR="008D7288" w:rsidRPr="00517001" w:rsidRDefault="008D7288" w:rsidP="008D7288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lastRenderedPageBreak/>
        <w:t xml:space="preserve">El nombre </w:t>
      </w:r>
      <w:proofErr w:type="spellStart"/>
      <w:r w:rsidRPr="00517001">
        <w:rPr>
          <w:rFonts w:asciiTheme="majorHAnsi" w:eastAsia="Calibri" w:hAnsiTheme="majorHAnsi" w:cstheme="majorHAnsi"/>
        </w:rPr>
        <w:t>NetBIos</w:t>
      </w:r>
      <w:proofErr w:type="spellEnd"/>
      <w:r w:rsidRPr="00517001">
        <w:rPr>
          <w:rFonts w:asciiTheme="majorHAnsi" w:eastAsia="Calibri" w:hAnsiTheme="majorHAnsi" w:cstheme="majorHAnsi"/>
        </w:rPr>
        <w:t xml:space="preserve"> del dominio y la ubicación de los datos </w:t>
      </w:r>
      <w:proofErr w:type="spellStart"/>
      <w:r w:rsidRPr="00517001">
        <w:rPr>
          <w:rFonts w:asciiTheme="majorHAnsi" w:eastAsia="Calibri" w:hAnsiTheme="majorHAnsi" w:cstheme="majorHAnsi"/>
        </w:rPr>
        <w:t>der</w:t>
      </w:r>
      <w:proofErr w:type="spellEnd"/>
      <w:r w:rsidRPr="00517001">
        <w:rPr>
          <w:rFonts w:asciiTheme="majorHAnsi" w:eastAsia="Calibri" w:hAnsiTheme="majorHAnsi" w:cstheme="majorHAnsi"/>
        </w:rPr>
        <w:t xml:space="preserve"> directorio serán los </w:t>
      </w:r>
      <w:proofErr w:type="spellStart"/>
      <w:r w:rsidRPr="00517001">
        <w:rPr>
          <w:rFonts w:asciiTheme="majorHAnsi" w:eastAsia="Calibri" w:hAnsiTheme="majorHAnsi" w:cstheme="majorHAnsi"/>
        </w:rPr>
        <w:t>qu</w:t>
      </w:r>
      <w:proofErr w:type="spellEnd"/>
      <w:r w:rsidRPr="00517001">
        <w:rPr>
          <w:rFonts w:asciiTheme="majorHAnsi" w:eastAsia="Calibri" w:hAnsiTheme="majorHAnsi" w:cstheme="majorHAnsi"/>
        </w:rPr>
        <w:t xml:space="preserve"> predetermine el asistente</w:t>
      </w:r>
    </w:p>
    <w:p w14:paraId="758582ED" w14:textId="1DFCBA42" w:rsidR="00451C2B" w:rsidRPr="00517001" w:rsidRDefault="00451C2B" w:rsidP="00451C2B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38228B5" w14:textId="100D585D" w:rsidR="00451C2B" w:rsidRPr="00517001" w:rsidRDefault="00451C2B" w:rsidP="00451C2B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6B03A6F3" wp14:editId="062896D7">
            <wp:extent cx="5753599" cy="3040643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9A0C" w14:textId="77777777" w:rsidR="00451C2B" w:rsidRPr="00517001" w:rsidRDefault="00451C2B" w:rsidP="00451C2B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107B17B" w14:textId="02FC4407" w:rsidR="000D3176" w:rsidRPr="00517001" w:rsidRDefault="000D3176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22CA6F4D" wp14:editId="4B1C9DA3">
            <wp:extent cx="5692633" cy="2217612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EF2" w14:textId="54069A2A" w:rsidR="000D3176" w:rsidRPr="00517001" w:rsidRDefault="000D3176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1C5520F4" w14:textId="0EF93A16" w:rsidR="000D3176" w:rsidRDefault="000D3176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A3606D5" w14:textId="55B0CCA1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AA71F9D" w14:textId="7874D626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548636C" w14:textId="351AE433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63B15AAE" w14:textId="25F0C378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2087888B" w14:textId="0A8E0DF2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6B9C167" w14:textId="1F3D40A5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BE5C493" w14:textId="08B2EB96" w:rsid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5304851A" w14:textId="77777777" w:rsidR="00517001" w:rsidRPr="00517001" w:rsidRDefault="00517001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80B1D87" w14:textId="4AFDADF7" w:rsidR="008D7288" w:rsidRPr="00517001" w:rsidRDefault="008D7288" w:rsidP="008D7288">
      <w:pPr>
        <w:pStyle w:val="Prrafodelista"/>
        <w:numPr>
          <w:ilvl w:val="1"/>
          <w:numId w:val="23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lastRenderedPageBreak/>
        <w:t>Exportar el script de PowerShell para automatizar futuras instalaciones</w:t>
      </w:r>
    </w:p>
    <w:p w14:paraId="7C8D41A9" w14:textId="7ABC3955" w:rsidR="000D3176" w:rsidRPr="00517001" w:rsidRDefault="000D3176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21F0730F" w14:textId="419F8988" w:rsidR="00CD55E2" w:rsidRPr="00517001" w:rsidRDefault="00CD55E2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hAnsiTheme="majorHAnsi" w:cstheme="majorHAnsi"/>
          <w:noProof/>
        </w:rPr>
        <w:drawing>
          <wp:inline distT="0" distB="0" distL="0" distR="0" wp14:anchorId="206BF0AA" wp14:editId="67FC5D75">
            <wp:extent cx="1114425" cy="5238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00F1" w14:textId="77777777" w:rsidR="00CD55E2" w:rsidRPr="00517001" w:rsidRDefault="00CD55E2" w:rsidP="000D317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5597B602" w14:textId="0C857055" w:rsidR="00CD55E2" w:rsidRPr="00517001" w:rsidRDefault="007F7BA5" w:rsidP="00517001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4E0D155D" wp14:editId="66F974D0">
            <wp:extent cx="4016088" cy="2621507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C98" w14:textId="77777777" w:rsidR="00CD55E2" w:rsidRPr="00517001" w:rsidRDefault="00CD55E2" w:rsidP="008D728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62389A5" w14:textId="77777777" w:rsidR="008D7288" w:rsidRPr="00517001" w:rsidRDefault="008D7288" w:rsidP="008D7288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proofErr w:type="gramStart"/>
      <w:r w:rsidRPr="00517001">
        <w:rPr>
          <w:rFonts w:asciiTheme="majorHAnsi" w:eastAsia="Calibri" w:hAnsiTheme="majorHAnsi" w:cstheme="majorHAnsi"/>
          <w:b/>
          <w:bCs/>
        </w:rPr>
        <w:t>Herramienta administrador</w:t>
      </w:r>
      <w:proofErr w:type="gramEnd"/>
      <w:r w:rsidRPr="00517001">
        <w:rPr>
          <w:rFonts w:asciiTheme="majorHAnsi" w:eastAsia="Calibri" w:hAnsiTheme="majorHAnsi" w:cstheme="majorHAnsi"/>
          <w:b/>
          <w:bCs/>
        </w:rPr>
        <w:t xml:space="preserve"> del servidor/panel/agregar roles y características</w:t>
      </w:r>
    </w:p>
    <w:p w14:paraId="254CF3A0" w14:textId="77777777" w:rsidR="00517001" w:rsidRDefault="00517001" w:rsidP="00517001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C646764" w14:textId="76333389" w:rsidR="008D7288" w:rsidRPr="00517001" w:rsidRDefault="00FD0386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Instalación</w:t>
      </w:r>
      <w:r w:rsidR="008D7288" w:rsidRPr="00517001">
        <w:rPr>
          <w:rFonts w:asciiTheme="majorHAnsi" w:eastAsia="Calibri" w:hAnsiTheme="majorHAnsi" w:cstheme="majorHAnsi"/>
        </w:rPr>
        <w:t xml:space="preserve"> de roles</w:t>
      </w:r>
    </w:p>
    <w:p w14:paraId="4A1D4E0A" w14:textId="6147AE1F" w:rsidR="007E351C" w:rsidRPr="00517001" w:rsidRDefault="007E351C" w:rsidP="007E351C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15EFC8F6" w14:textId="4CF3CC4B" w:rsidR="007E351C" w:rsidRPr="00517001" w:rsidRDefault="00521888" w:rsidP="007E351C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3FF13EB3" wp14:editId="24FF309F">
            <wp:extent cx="1569856" cy="464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D50" w14:textId="77777777" w:rsidR="007E351C" w:rsidRPr="00517001" w:rsidRDefault="007E351C" w:rsidP="007E351C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2DF601D" w14:textId="64062947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Seleccionamos el servidor</w:t>
      </w:r>
    </w:p>
    <w:p w14:paraId="5B6A7536" w14:textId="1E1F9274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C422CF4" w14:textId="19B52263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54F4DD98" wp14:editId="132E48D5">
            <wp:extent cx="3185160" cy="191446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752" cy="19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A677" w14:textId="77777777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E770AE2" w14:textId="5D7554D1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lastRenderedPageBreak/>
        <w:t xml:space="preserve">Servicio de dominio de active </w:t>
      </w:r>
      <w:proofErr w:type="spellStart"/>
      <w:r w:rsidRPr="00517001">
        <w:rPr>
          <w:rFonts w:asciiTheme="majorHAnsi" w:eastAsia="Calibri" w:hAnsiTheme="majorHAnsi" w:cstheme="majorHAnsi"/>
        </w:rPr>
        <w:t>directory</w:t>
      </w:r>
      <w:proofErr w:type="spellEnd"/>
    </w:p>
    <w:p w14:paraId="7943C4F7" w14:textId="37E83F47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63D050E5" w14:textId="6C65F7F0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1EE5AFFF" wp14:editId="6C9D7C36">
            <wp:extent cx="2248095" cy="236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2907" w14:textId="77777777" w:rsidR="00CE3B19" w:rsidRPr="00517001" w:rsidRDefault="00CE3B19" w:rsidP="00CE3B1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7E94B7A" w14:textId="4BEA9177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Agregar características</w:t>
      </w:r>
    </w:p>
    <w:p w14:paraId="00DB5628" w14:textId="7984DA6D" w:rsidR="00860E3F" w:rsidRPr="00517001" w:rsidRDefault="00860E3F" w:rsidP="00860E3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46CDED67" w14:textId="7167C6FD" w:rsidR="00860E3F" w:rsidRPr="00517001" w:rsidRDefault="00860E3F" w:rsidP="00860E3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hAnsiTheme="majorHAnsi" w:cstheme="majorHAnsi"/>
          <w:noProof/>
        </w:rPr>
        <w:drawing>
          <wp:inline distT="0" distB="0" distL="0" distR="0" wp14:anchorId="7F1E488A" wp14:editId="57DCC918">
            <wp:extent cx="3475581" cy="2149291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1724" cy="21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D2F" w14:textId="3549D09F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Activar casilla de reinicio</w:t>
      </w:r>
    </w:p>
    <w:p w14:paraId="6BD52F36" w14:textId="6C812772" w:rsidR="00860E3F" w:rsidRPr="00517001" w:rsidRDefault="00860E3F" w:rsidP="00860E3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1D331EE" w14:textId="22E977EE" w:rsidR="00860E3F" w:rsidRPr="00517001" w:rsidRDefault="00A94B68" w:rsidP="00860E3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71AAB089" wp14:editId="3C43781F">
            <wp:extent cx="4717189" cy="14479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C3B" w14:textId="77777777" w:rsidR="00860E3F" w:rsidRPr="00517001" w:rsidRDefault="00860E3F" w:rsidP="00860E3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02C4345" w14:textId="03641CF3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Confirmamos e instalamos. </w:t>
      </w:r>
    </w:p>
    <w:p w14:paraId="32B74808" w14:textId="3C5325C3" w:rsidR="00A94B68" w:rsidRPr="00517001" w:rsidRDefault="00A94B68" w:rsidP="00A94B68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5CDC6EEC" w14:textId="600C665E" w:rsidR="00A94B68" w:rsidRPr="00517001" w:rsidRDefault="00A66778" w:rsidP="00A94B68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hAnsiTheme="majorHAnsi" w:cstheme="majorHAnsi"/>
          <w:noProof/>
        </w:rPr>
        <w:drawing>
          <wp:inline distT="0" distB="0" distL="0" distR="0" wp14:anchorId="277A88CE" wp14:editId="22DF0494">
            <wp:extent cx="762000" cy="457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01F5" w14:textId="1F17FDBB" w:rsidR="00942D13" w:rsidRPr="00517001" w:rsidRDefault="00942D13" w:rsidP="00A94B68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FC307C9" w14:textId="7DDA90C3" w:rsidR="00942D13" w:rsidRPr="00517001" w:rsidRDefault="00942D13" w:rsidP="00B33BFA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360D42BB" wp14:editId="35C5D893">
            <wp:extent cx="5761219" cy="1425063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BF21" w14:textId="2D41782A" w:rsidR="008D7288" w:rsidRPr="00E63708" w:rsidRDefault="008D7288" w:rsidP="008D7288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E63708">
        <w:rPr>
          <w:rFonts w:asciiTheme="majorHAnsi" w:eastAsia="Calibri" w:hAnsiTheme="majorHAnsi" w:cstheme="majorHAnsi"/>
          <w:b/>
          <w:bCs/>
        </w:rPr>
        <w:lastRenderedPageBreak/>
        <w:t xml:space="preserve">Promover este servidor a controlador de dominio. (el controlador de dominio es el equipo principal en una red de </w:t>
      </w:r>
      <w:proofErr w:type="spellStart"/>
      <w:r w:rsidRPr="00E63708">
        <w:rPr>
          <w:rFonts w:asciiTheme="majorHAnsi" w:eastAsia="Calibri" w:hAnsiTheme="majorHAnsi" w:cstheme="majorHAnsi"/>
          <w:b/>
          <w:bCs/>
        </w:rPr>
        <w:t>windows</w:t>
      </w:r>
      <w:proofErr w:type="spellEnd"/>
      <w:r w:rsidRPr="00E63708">
        <w:rPr>
          <w:rFonts w:asciiTheme="majorHAnsi" w:eastAsia="Calibri" w:hAnsiTheme="majorHAnsi" w:cstheme="majorHAnsi"/>
          <w:b/>
          <w:bCs/>
        </w:rPr>
        <w:t xml:space="preserve"> que administra inicios de sesión de usuario y permisos. </w:t>
      </w:r>
      <w:proofErr w:type="gramStart"/>
      <w:r w:rsidRPr="00E63708">
        <w:rPr>
          <w:rFonts w:asciiTheme="majorHAnsi" w:eastAsia="Calibri" w:hAnsiTheme="majorHAnsi" w:cstheme="majorHAnsi"/>
          <w:b/>
          <w:bCs/>
        </w:rPr>
        <w:t>Además</w:t>
      </w:r>
      <w:proofErr w:type="gramEnd"/>
      <w:r w:rsidRPr="00E63708">
        <w:rPr>
          <w:rFonts w:asciiTheme="majorHAnsi" w:eastAsia="Calibri" w:hAnsiTheme="majorHAnsi" w:cstheme="majorHAnsi"/>
          <w:b/>
          <w:bCs/>
        </w:rPr>
        <w:t xml:space="preserve"> aloja un active </w:t>
      </w:r>
      <w:proofErr w:type="spellStart"/>
      <w:r w:rsidRPr="00E63708">
        <w:rPr>
          <w:rFonts w:asciiTheme="majorHAnsi" w:eastAsia="Calibri" w:hAnsiTheme="majorHAnsi" w:cstheme="majorHAnsi"/>
          <w:b/>
          <w:bCs/>
        </w:rPr>
        <w:t>directory</w:t>
      </w:r>
      <w:proofErr w:type="spellEnd"/>
      <w:r w:rsidRPr="00E63708">
        <w:rPr>
          <w:rFonts w:asciiTheme="majorHAnsi" w:eastAsia="Calibri" w:hAnsiTheme="majorHAnsi" w:cstheme="majorHAnsi"/>
          <w:b/>
          <w:bCs/>
        </w:rPr>
        <w:t xml:space="preserve"> y controla los recursos de red</w:t>
      </w:r>
      <w:r w:rsidR="00E63708">
        <w:rPr>
          <w:rFonts w:asciiTheme="majorHAnsi" w:eastAsia="Calibri" w:hAnsiTheme="majorHAnsi" w:cstheme="majorHAnsi"/>
          <w:b/>
          <w:bCs/>
        </w:rPr>
        <w:t>:</w:t>
      </w:r>
    </w:p>
    <w:p w14:paraId="7785F922" w14:textId="77777777" w:rsidR="008D7288" w:rsidRPr="00517001" w:rsidRDefault="008D7288" w:rsidP="008D7288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Iniciamos sesión para verificar que nos aparece </w:t>
      </w:r>
    </w:p>
    <w:p w14:paraId="69B37D24" w14:textId="0D9AE7B7" w:rsidR="008D7288" w:rsidRPr="00517001" w:rsidRDefault="008D7288" w:rsidP="008D7288">
      <w:pPr>
        <w:pStyle w:val="Prrafodelista"/>
        <w:numPr>
          <w:ilvl w:val="2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Dominio\Administrador</w:t>
      </w:r>
    </w:p>
    <w:p w14:paraId="0AB7FF6C" w14:textId="4FCE7E97" w:rsidR="00397061" w:rsidRPr="00517001" w:rsidRDefault="00397061" w:rsidP="00397061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</w:p>
    <w:p w14:paraId="3FDB5513" w14:textId="7A385B83" w:rsidR="00397061" w:rsidRPr="00517001" w:rsidRDefault="00397061" w:rsidP="00397061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5F1BA95F" wp14:editId="6A888E7F">
            <wp:extent cx="4885690" cy="258794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1732" cy="25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44E4" w14:textId="77777777" w:rsidR="00397061" w:rsidRPr="00517001" w:rsidRDefault="00397061" w:rsidP="00397061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</w:p>
    <w:p w14:paraId="7A96A198" w14:textId="555C9A5B" w:rsidR="00E209BC" w:rsidRPr="00517001" w:rsidRDefault="008D7288" w:rsidP="00E209BC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Una vez dentro verificamos que el proceso se ha realizado correctamente accediendo a las propiedades del equipo y verificando que se ha creado el dominio.</w:t>
      </w:r>
    </w:p>
    <w:p w14:paraId="5C9A8586" w14:textId="469FEC74" w:rsidR="00E209BC" w:rsidRPr="00517001" w:rsidRDefault="00E209BC" w:rsidP="00E209BC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anchor distT="0" distB="0" distL="114300" distR="114300" simplePos="0" relativeHeight="251677184" behindDoc="0" locked="0" layoutInCell="1" allowOverlap="1" wp14:anchorId="01759D8F" wp14:editId="16B8C35B">
            <wp:simplePos x="0" y="0"/>
            <wp:positionH relativeFrom="column">
              <wp:posOffset>1478280</wp:posOffset>
            </wp:positionH>
            <wp:positionV relativeFrom="paragraph">
              <wp:posOffset>241935</wp:posOffset>
            </wp:positionV>
            <wp:extent cx="4513194" cy="1744980"/>
            <wp:effectExtent l="0" t="0" r="1905" b="762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94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4AD24" w14:textId="62786A5D" w:rsidR="00E209BC" w:rsidRDefault="00E209BC" w:rsidP="00E6370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40956134" w14:textId="30C01CCA" w:rsidR="00E63708" w:rsidRDefault="00E63708" w:rsidP="00E6370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551D45D3" w14:textId="5F0CA4B0" w:rsidR="000E072A" w:rsidRDefault="000E072A" w:rsidP="00E6370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0316E981" w14:textId="2108AD1E" w:rsidR="000E072A" w:rsidRDefault="000E072A" w:rsidP="00E6370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4E614AA" w14:textId="77777777" w:rsidR="000E072A" w:rsidRPr="00E63708" w:rsidRDefault="000E072A" w:rsidP="00E63708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32FE8B4D" w14:textId="280C3A11" w:rsidR="006F4C36" w:rsidRPr="00E63708" w:rsidRDefault="006F4C36" w:rsidP="006F4C3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E63708">
        <w:rPr>
          <w:rFonts w:asciiTheme="majorHAnsi" w:eastAsia="Calibri" w:hAnsiTheme="majorHAnsi" w:cstheme="majorHAnsi"/>
          <w:b/>
          <w:bCs/>
        </w:rPr>
        <w:lastRenderedPageBreak/>
        <w:t>Powershell</w:t>
      </w:r>
    </w:p>
    <w:p w14:paraId="73E71E0C" w14:textId="0478A394" w:rsidR="004344AD" w:rsidRPr="00517001" w:rsidRDefault="004344AD" w:rsidP="004344AD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232829ED" w14:textId="65E49235" w:rsidR="004344AD" w:rsidRPr="00517001" w:rsidRDefault="009D6066" w:rsidP="004344AD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0CC9DE63" wp14:editId="37653B5B">
            <wp:extent cx="4519052" cy="1592718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F9BF" w14:textId="77777777" w:rsidR="004344AD" w:rsidRPr="00517001" w:rsidRDefault="004344AD" w:rsidP="004344AD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6A32D71F" w14:textId="77777777" w:rsidR="006F4C36" w:rsidRPr="00E63708" w:rsidRDefault="006F4C36" w:rsidP="006F4C3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E63708">
        <w:rPr>
          <w:rFonts w:asciiTheme="majorHAnsi" w:eastAsia="Calibri" w:hAnsiTheme="majorHAnsi" w:cstheme="majorHAnsi"/>
          <w:b/>
          <w:bCs/>
        </w:rPr>
        <w:t xml:space="preserve">Utilizar el comando </w:t>
      </w:r>
      <w:proofErr w:type="spellStart"/>
      <w:r w:rsidRPr="00E63708">
        <w:rPr>
          <w:rFonts w:asciiTheme="majorHAnsi" w:eastAsia="Calibri" w:hAnsiTheme="majorHAnsi" w:cstheme="majorHAnsi"/>
          <w:b/>
          <w:bCs/>
        </w:rPr>
        <w:t>install-windowsFeature</w:t>
      </w:r>
      <w:proofErr w:type="spellEnd"/>
      <w:r w:rsidRPr="00E63708">
        <w:rPr>
          <w:rFonts w:asciiTheme="majorHAnsi" w:eastAsia="Calibri" w:hAnsiTheme="majorHAnsi" w:cstheme="majorHAnsi"/>
          <w:b/>
          <w:bCs/>
        </w:rPr>
        <w:t xml:space="preserve"> para instalar roles o características </w:t>
      </w:r>
    </w:p>
    <w:p w14:paraId="27EFF19C" w14:textId="33CE081A" w:rsidR="00856390" w:rsidRPr="00517001" w:rsidRDefault="006F4C36" w:rsidP="008672DF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  <w:lang w:val="en-GB"/>
        </w:rPr>
      </w:pPr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>Install-</w:t>
      </w: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>WindowsFeature</w:t>
      </w:r>
      <w:proofErr w:type="spellEnd"/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 xml:space="preserve"> -Name AD-Domain-Services -</w:t>
      </w: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>IncludeManagementTools</w:t>
      </w:r>
      <w:proofErr w:type="spellEnd"/>
    </w:p>
    <w:p w14:paraId="238228F1" w14:textId="0444F2C2" w:rsidR="00856390" w:rsidRPr="00517001" w:rsidRDefault="00856390" w:rsidP="00856390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6421BC8A" wp14:editId="7D4ADF95">
            <wp:extent cx="3756986" cy="147078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1640" w14:textId="5C196B9C" w:rsidR="00856390" w:rsidRPr="00517001" w:rsidRDefault="008672DF" w:rsidP="00856390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56422D71" wp14:editId="1BE91488">
            <wp:extent cx="3970020" cy="112750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705" cy="11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6C9" w14:textId="77777777" w:rsidR="00E63708" w:rsidRDefault="00E63708" w:rsidP="00E63708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  <w:b/>
          <w:bCs/>
        </w:rPr>
      </w:pPr>
    </w:p>
    <w:p w14:paraId="594D4A08" w14:textId="317A2156" w:rsidR="006F4C36" w:rsidRPr="00E63708" w:rsidRDefault="006F4C36" w:rsidP="006F4C3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E63708">
        <w:rPr>
          <w:rFonts w:asciiTheme="majorHAnsi" w:eastAsia="Calibri" w:hAnsiTheme="majorHAnsi" w:cstheme="majorHAnsi"/>
          <w:b/>
          <w:bCs/>
        </w:rPr>
        <w:t xml:space="preserve">Nos </w:t>
      </w:r>
      <w:r w:rsidR="008672DF" w:rsidRPr="00E63708">
        <w:rPr>
          <w:rFonts w:asciiTheme="majorHAnsi" w:eastAsia="Calibri" w:hAnsiTheme="majorHAnsi" w:cstheme="majorHAnsi"/>
          <w:b/>
          <w:bCs/>
        </w:rPr>
        <w:t>aparecerá</w:t>
      </w:r>
      <w:r w:rsidRPr="00E63708">
        <w:rPr>
          <w:rFonts w:asciiTheme="majorHAnsi" w:eastAsia="Calibri" w:hAnsiTheme="majorHAnsi" w:cstheme="majorHAnsi"/>
          <w:b/>
          <w:bCs/>
        </w:rPr>
        <w:t xml:space="preserve"> el resumen indicando </w:t>
      </w:r>
      <w:proofErr w:type="spellStart"/>
      <w:r w:rsidRPr="00E63708">
        <w:rPr>
          <w:rFonts w:asciiTheme="majorHAnsi" w:eastAsia="Calibri" w:hAnsiTheme="majorHAnsi" w:cstheme="majorHAnsi"/>
          <w:b/>
          <w:bCs/>
        </w:rPr>
        <w:t>success</w:t>
      </w:r>
      <w:proofErr w:type="spellEnd"/>
      <w:r w:rsidRPr="00E63708">
        <w:rPr>
          <w:rFonts w:asciiTheme="majorHAnsi" w:eastAsia="Calibri" w:hAnsiTheme="majorHAnsi" w:cstheme="majorHAnsi"/>
          <w:b/>
          <w:bCs/>
        </w:rPr>
        <w:t xml:space="preserve"> en caso de </w:t>
      </w:r>
      <w:r w:rsidR="008672DF" w:rsidRPr="00E63708">
        <w:rPr>
          <w:rFonts w:asciiTheme="majorHAnsi" w:eastAsia="Calibri" w:hAnsiTheme="majorHAnsi" w:cstheme="majorHAnsi"/>
          <w:b/>
          <w:bCs/>
        </w:rPr>
        <w:t>instalación</w:t>
      </w:r>
      <w:r w:rsidRPr="00E63708">
        <w:rPr>
          <w:rFonts w:asciiTheme="majorHAnsi" w:eastAsia="Calibri" w:hAnsiTheme="majorHAnsi" w:cstheme="majorHAnsi"/>
          <w:b/>
          <w:bCs/>
        </w:rPr>
        <w:t xml:space="preserve"> correcta</w:t>
      </w:r>
    </w:p>
    <w:p w14:paraId="495CE2DC" w14:textId="0B77E82B" w:rsidR="008672DF" w:rsidRPr="00517001" w:rsidRDefault="008672DF" w:rsidP="008672D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12126FB9" w14:textId="0B574B14" w:rsidR="008672DF" w:rsidRPr="00517001" w:rsidRDefault="00D16352" w:rsidP="008672D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2EE7EE72" wp14:editId="12B35D64">
            <wp:extent cx="3970020" cy="11275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705" cy="112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24AE" w14:textId="77777777" w:rsidR="008672DF" w:rsidRPr="00517001" w:rsidRDefault="008672DF" w:rsidP="008672DF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051DECF3" w14:textId="362A2156" w:rsidR="006F4C36" w:rsidRDefault="006F4C36" w:rsidP="006F4C3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63081F">
        <w:rPr>
          <w:rFonts w:asciiTheme="majorHAnsi" w:eastAsia="Calibri" w:hAnsiTheme="majorHAnsi" w:cstheme="majorHAnsi"/>
          <w:b/>
          <w:bCs/>
        </w:rPr>
        <w:t>Promocionar el servidor como controlador de dominio</w:t>
      </w:r>
    </w:p>
    <w:p w14:paraId="094DB18B" w14:textId="77777777" w:rsidR="0063081F" w:rsidRPr="0063081F" w:rsidRDefault="0063081F" w:rsidP="0063081F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  <w:b/>
          <w:bCs/>
        </w:rPr>
      </w:pPr>
    </w:p>
    <w:p w14:paraId="6817EA29" w14:textId="77777777" w:rsidR="006F4C36" w:rsidRPr="00517001" w:rsidRDefault="006F4C36" w:rsidP="006F4C3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Necesitamos los </w:t>
      </w:r>
      <w:proofErr w:type="spellStart"/>
      <w:r w:rsidRPr="00517001">
        <w:rPr>
          <w:rFonts w:asciiTheme="majorHAnsi" w:eastAsia="Calibri" w:hAnsiTheme="majorHAnsi" w:cstheme="majorHAnsi"/>
        </w:rPr>
        <w:t>cmdlets</w:t>
      </w:r>
      <w:proofErr w:type="spellEnd"/>
      <w:r w:rsidRPr="00517001">
        <w:rPr>
          <w:rFonts w:asciiTheme="majorHAnsi" w:eastAsia="Calibri" w:hAnsiTheme="majorHAnsi" w:cstheme="majorHAnsi"/>
        </w:rPr>
        <w:t xml:space="preserve"> del </w:t>
      </w:r>
      <w:proofErr w:type="spellStart"/>
      <w:r w:rsidRPr="00517001">
        <w:rPr>
          <w:rFonts w:asciiTheme="majorHAnsi" w:eastAsia="Calibri" w:hAnsiTheme="majorHAnsi" w:cstheme="majorHAnsi"/>
        </w:rPr>
        <w:t>modulo</w:t>
      </w:r>
      <w:proofErr w:type="spellEnd"/>
      <w:r w:rsidRPr="00517001">
        <w:rPr>
          <w:rFonts w:asciiTheme="majorHAnsi" w:eastAsia="Calibri" w:hAnsiTheme="majorHAnsi" w:cstheme="majorHAnsi"/>
        </w:rPr>
        <w:t xml:space="preserve"> </w:t>
      </w:r>
      <w:proofErr w:type="spellStart"/>
      <w:r w:rsidRPr="00517001">
        <w:rPr>
          <w:rFonts w:asciiTheme="majorHAnsi" w:eastAsia="Calibri" w:hAnsiTheme="majorHAnsi" w:cstheme="majorHAnsi"/>
        </w:rPr>
        <w:t>ADDSDeployment</w:t>
      </w:r>
      <w:proofErr w:type="spellEnd"/>
      <w:r w:rsidRPr="00517001">
        <w:rPr>
          <w:rFonts w:asciiTheme="majorHAnsi" w:eastAsia="Calibri" w:hAnsiTheme="majorHAnsi" w:cstheme="majorHAnsi"/>
        </w:rPr>
        <w:t>, por lo que tendremos que importarlo</w:t>
      </w:r>
    </w:p>
    <w:p w14:paraId="787F1676" w14:textId="77777777" w:rsidR="006F4C36" w:rsidRPr="00517001" w:rsidRDefault="006F4C36" w:rsidP="006F4C36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  <w:lang w:val="en-GB"/>
        </w:rPr>
      </w:pPr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 xml:space="preserve">Import-Module </w:t>
      </w: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  <w:lang w:val="en-GB"/>
        </w:rPr>
        <w:t>ADDSDeployment</w:t>
      </w:r>
      <w:proofErr w:type="spellEnd"/>
    </w:p>
    <w:p w14:paraId="591EE0C6" w14:textId="1D415F3A" w:rsidR="006F4C36" w:rsidRPr="00517001" w:rsidRDefault="00F04B74" w:rsidP="006F4C3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  <w:lang w:val="en-GB"/>
        </w:rPr>
      </w:pPr>
      <w:r w:rsidRPr="00517001">
        <w:rPr>
          <w:rFonts w:asciiTheme="majorHAnsi" w:eastAsia="Calibri" w:hAnsiTheme="majorHAnsi" w:cstheme="majorHAnsi"/>
          <w:noProof/>
          <w:lang w:val="en-GB"/>
        </w:rPr>
        <w:drawing>
          <wp:inline distT="0" distB="0" distL="0" distR="0" wp14:anchorId="1BD4ABAB" wp14:editId="3BEAA8D7">
            <wp:extent cx="4233945" cy="3657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322" cy="3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EA77" w14:textId="77777777" w:rsidR="00F04B74" w:rsidRPr="00517001" w:rsidRDefault="00F04B74" w:rsidP="006F4C3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  <w:lang w:val="en-GB"/>
        </w:rPr>
      </w:pPr>
    </w:p>
    <w:p w14:paraId="10A1FA14" w14:textId="77777777" w:rsidR="006F4C36" w:rsidRPr="00517001" w:rsidRDefault="006F4C36" w:rsidP="006F4C36">
      <w:pPr>
        <w:pStyle w:val="Prrafodelista"/>
        <w:numPr>
          <w:ilvl w:val="2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Instalamos un bosque nuevo</w:t>
      </w:r>
    </w:p>
    <w:p w14:paraId="31038531" w14:textId="77777777" w:rsidR="006F4C36" w:rsidRPr="00517001" w:rsidRDefault="006F4C36" w:rsidP="006F4C36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</w:rPr>
      </w:pP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Install-ADDSForest</w:t>
      </w:r>
      <w:proofErr w:type="spellEnd"/>
    </w:p>
    <w:p w14:paraId="6F197DEB" w14:textId="3E0E2318" w:rsidR="006F4C36" w:rsidRPr="00517001" w:rsidRDefault="006F4C36" w:rsidP="006F4C36">
      <w:pPr>
        <w:pStyle w:val="Prrafodelista"/>
        <w:numPr>
          <w:ilvl w:val="2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Nos </w:t>
      </w:r>
      <w:proofErr w:type="gramStart"/>
      <w:r w:rsidRPr="00517001">
        <w:rPr>
          <w:rFonts w:asciiTheme="majorHAnsi" w:eastAsia="Calibri" w:hAnsiTheme="majorHAnsi" w:cstheme="majorHAnsi"/>
        </w:rPr>
        <w:t>pedirá  nombre</w:t>
      </w:r>
      <w:proofErr w:type="gramEnd"/>
      <w:r w:rsidRPr="00517001">
        <w:rPr>
          <w:rFonts w:asciiTheme="majorHAnsi" w:eastAsia="Calibri" w:hAnsiTheme="majorHAnsi" w:cstheme="majorHAnsi"/>
        </w:rPr>
        <w:t xml:space="preserve"> de dominio y contraseña</w:t>
      </w:r>
    </w:p>
    <w:p w14:paraId="3F6524B0" w14:textId="263D4D07" w:rsidR="000E1CCE" w:rsidRPr="00517001" w:rsidRDefault="000E1CCE" w:rsidP="000E1CCE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</w:p>
    <w:p w14:paraId="6EE0F617" w14:textId="52804535" w:rsidR="00517001" w:rsidRPr="0063081F" w:rsidRDefault="000E1CCE" w:rsidP="0063081F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7BF6B8F0" wp14:editId="4321BEC2">
            <wp:extent cx="5105842" cy="217950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B088" w14:textId="77777777" w:rsidR="00517001" w:rsidRPr="00517001" w:rsidRDefault="00517001" w:rsidP="000E1CCE">
      <w:pPr>
        <w:pStyle w:val="Prrafodelista"/>
        <w:spacing w:line="360" w:lineRule="auto"/>
        <w:ind w:left="2160"/>
        <w:jc w:val="both"/>
        <w:rPr>
          <w:rFonts w:asciiTheme="majorHAnsi" w:eastAsia="Calibri" w:hAnsiTheme="majorHAnsi" w:cstheme="majorHAnsi"/>
        </w:rPr>
      </w:pPr>
    </w:p>
    <w:p w14:paraId="40008766" w14:textId="6F40B135" w:rsidR="006F4C36" w:rsidRPr="0063081F" w:rsidRDefault="006F4C36" w:rsidP="006F4C3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63081F">
        <w:rPr>
          <w:rFonts w:asciiTheme="majorHAnsi" w:eastAsia="Calibri" w:hAnsiTheme="majorHAnsi" w:cstheme="majorHAnsi"/>
          <w:b/>
          <w:bCs/>
        </w:rPr>
        <w:t xml:space="preserve">Inicia el sistema y comprueba con </w:t>
      </w:r>
      <w:proofErr w:type="spellStart"/>
      <w:r w:rsidRPr="0063081F">
        <w:rPr>
          <w:rFonts w:asciiTheme="majorHAnsi" w:eastAsia="Calibri" w:hAnsiTheme="majorHAnsi" w:cstheme="majorHAnsi"/>
          <w:b/>
          <w:bCs/>
        </w:rPr>
        <w:t>sconfig</w:t>
      </w:r>
      <w:proofErr w:type="spellEnd"/>
      <w:r w:rsidRPr="0063081F">
        <w:rPr>
          <w:rFonts w:asciiTheme="majorHAnsi" w:eastAsia="Calibri" w:hAnsiTheme="majorHAnsi" w:cstheme="majorHAnsi"/>
          <w:b/>
          <w:bCs/>
        </w:rPr>
        <w:t xml:space="preserve"> que el sistema dispone de un dominio.</w:t>
      </w:r>
    </w:p>
    <w:p w14:paraId="1FDB279C" w14:textId="358B3EB3" w:rsidR="000201EC" w:rsidRPr="00517001" w:rsidRDefault="000201EC" w:rsidP="000201EC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39F12741" w14:textId="4EC717F0" w:rsidR="000201EC" w:rsidRPr="00517001" w:rsidRDefault="000201EC" w:rsidP="000201EC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46EE43DB" wp14:editId="3DADF117">
            <wp:extent cx="4305673" cy="1516511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4620" w14:textId="77777777" w:rsidR="000201EC" w:rsidRPr="00517001" w:rsidRDefault="000201EC" w:rsidP="000201EC">
      <w:pPr>
        <w:pStyle w:val="Prrafodelista"/>
        <w:spacing w:line="360" w:lineRule="auto"/>
        <w:ind w:left="720"/>
        <w:jc w:val="both"/>
        <w:rPr>
          <w:rFonts w:asciiTheme="majorHAnsi" w:eastAsia="Calibri" w:hAnsiTheme="majorHAnsi" w:cstheme="majorHAnsi"/>
        </w:rPr>
      </w:pPr>
    </w:p>
    <w:p w14:paraId="6F57249A" w14:textId="77777777" w:rsidR="006F4C36" w:rsidRPr="0063081F" w:rsidRDefault="006F4C36" w:rsidP="006F4C3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Theme="majorHAnsi" w:eastAsia="Calibri" w:hAnsiTheme="majorHAnsi" w:cstheme="majorHAnsi"/>
          <w:b/>
          <w:bCs/>
        </w:rPr>
      </w:pPr>
      <w:r w:rsidRPr="0063081F">
        <w:rPr>
          <w:rFonts w:asciiTheme="majorHAnsi" w:eastAsia="Calibri" w:hAnsiTheme="majorHAnsi" w:cstheme="majorHAnsi"/>
          <w:b/>
          <w:bCs/>
        </w:rPr>
        <w:lastRenderedPageBreak/>
        <w:t xml:space="preserve">Comprobaremos la estructura AD </w:t>
      </w:r>
    </w:p>
    <w:p w14:paraId="7C5D8E25" w14:textId="77777777" w:rsidR="00C12F25" w:rsidRDefault="00C12F25" w:rsidP="00C12F25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462AA51" w14:textId="5E8A57F7" w:rsidR="00B24894" w:rsidRPr="00517001" w:rsidRDefault="006F4C36" w:rsidP="00B11A89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Importaremos el </w:t>
      </w:r>
      <w:proofErr w:type="spellStart"/>
      <w:r w:rsidRPr="00517001">
        <w:rPr>
          <w:rFonts w:asciiTheme="majorHAnsi" w:eastAsia="Calibri" w:hAnsiTheme="majorHAnsi" w:cstheme="majorHAnsi"/>
        </w:rPr>
        <w:t>modulo</w:t>
      </w:r>
      <w:proofErr w:type="spellEnd"/>
      <w:r w:rsidRPr="00517001">
        <w:rPr>
          <w:rFonts w:asciiTheme="majorHAnsi" w:eastAsia="Calibri" w:hAnsiTheme="majorHAnsi" w:cstheme="majorHAnsi"/>
        </w:rPr>
        <w:t xml:space="preserve"> que nos va a permitir trabajar con directorios activos (</w:t>
      </w:r>
      <w:proofErr w:type="spellStart"/>
      <w:r w:rsidRPr="00517001">
        <w:rPr>
          <w:rFonts w:asciiTheme="majorHAnsi" w:eastAsia="Calibri" w:hAnsiTheme="majorHAnsi" w:cstheme="majorHAnsi"/>
        </w:rPr>
        <w:t>cmdlets</w:t>
      </w:r>
      <w:proofErr w:type="spellEnd"/>
      <w:r w:rsidRPr="00517001">
        <w:rPr>
          <w:rFonts w:asciiTheme="majorHAnsi" w:eastAsia="Calibri" w:hAnsiTheme="majorHAnsi" w:cstheme="majorHAnsi"/>
        </w:rPr>
        <w:t>)</w:t>
      </w:r>
    </w:p>
    <w:p w14:paraId="1589EFC0" w14:textId="1118AF17" w:rsidR="006F4C36" w:rsidRPr="00517001" w:rsidRDefault="006F4C36" w:rsidP="006F4C36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</w:rPr>
      </w:pP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Import</w:t>
      </w:r>
      <w:proofErr w:type="spellEnd"/>
      <w:r w:rsidRPr="00517001">
        <w:rPr>
          <w:rFonts w:asciiTheme="majorHAnsi" w:hAnsiTheme="majorHAnsi" w:cstheme="majorHAnsi"/>
          <w:color w:val="141414"/>
          <w:sz w:val="24"/>
          <w:szCs w:val="24"/>
        </w:rPr>
        <w:t xml:space="preserve">-Module </w:t>
      </w: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ActiveDirectory</w:t>
      </w:r>
      <w:proofErr w:type="spellEnd"/>
    </w:p>
    <w:p w14:paraId="16AC17F2" w14:textId="08BAB950" w:rsidR="00B11A89" w:rsidRPr="00517001" w:rsidRDefault="00B11A89" w:rsidP="00B11A89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7E63E815" wp14:editId="59CB6C68">
            <wp:extent cx="2987299" cy="685859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89FC" w14:textId="77777777" w:rsidR="00C12F25" w:rsidRPr="00B33BFA" w:rsidRDefault="00C12F25" w:rsidP="00B33BFA">
      <w:pPr>
        <w:spacing w:line="360" w:lineRule="auto"/>
        <w:jc w:val="both"/>
        <w:rPr>
          <w:rFonts w:asciiTheme="majorHAnsi" w:eastAsia="Calibri" w:hAnsiTheme="majorHAnsi" w:cstheme="majorHAnsi"/>
        </w:rPr>
      </w:pPr>
    </w:p>
    <w:p w14:paraId="67BF4BA0" w14:textId="2C232577" w:rsidR="006F4C36" w:rsidRPr="00517001" w:rsidRDefault="006F4C36" w:rsidP="006F4C3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 xml:space="preserve">Comprobar los roles y </w:t>
      </w:r>
      <w:proofErr w:type="spellStart"/>
      <w:r w:rsidRPr="00517001">
        <w:rPr>
          <w:rFonts w:asciiTheme="majorHAnsi" w:eastAsia="Calibri" w:hAnsiTheme="majorHAnsi" w:cstheme="majorHAnsi"/>
        </w:rPr>
        <w:t>caracteristicas</w:t>
      </w:r>
      <w:proofErr w:type="spellEnd"/>
      <w:r w:rsidRPr="00517001">
        <w:rPr>
          <w:rFonts w:asciiTheme="majorHAnsi" w:eastAsia="Calibri" w:hAnsiTheme="majorHAnsi" w:cstheme="majorHAnsi"/>
        </w:rPr>
        <w:t xml:space="preserve"> que tenemos instalados en el sistema</w:t>
      </w:r>
    </w:p>
    <w:p w14:paraId="30C51FC7" w14:textId="77777777" w:rsidR="006F4C36" w:rsidRPr="00517001" w:rsidRDefault="006F4C36" w:rsidP="006F4C36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t>https://technet.microsoft.com/en-us/library/jj205469.aspx</w:t>
      </w:r>
    </w:p>
    <w:p w14:paraId="1560E94A" w14:textId="77777777" w:rsidR="006F4C36" w:rsidRPr="00517001" w:rsidRDefault="006F4C36" w:rsidP="006F4C36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</w:rPr>
      </w:pP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Get-WindowsFeature</w:t>
      </w:r>
      <w:proofErr w:type="spellEnd"/>
      <w:r w:rsidRPr="00517001">
        <w:rPr>
          <w:rFonts w:asciiTheme="majorHAnsi" w:hAnsiTheme="majorHAnsi" w:cstheme="majorHAnsi"/>
          <w:color w:val="141414"/>
          <w:sz w:val="24"/>
          <w:szCs w:val="24"/>
        </w:rPr>
        <w:t xml:space="preserve"> -</w:t>
      </w: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ComputerName</w:t>
      </w:r>
      <w:proofErr w:type="spellEnd"/>
      <w:r w:rsidRPr="00517001">
        <w:rPr>
          <w:rFonts w:asciiTheme="majorHAnsi" w:hAnsiTheme="majorHAnsi" w:cstheme="majorHAnsi"/>
          <w:color w:val="141414"/>
          <w:sz w:val="24"/>
          <w:szCs w:val="24"/>
        </w:rPr>
        <w:t xml:space="preserve"> server-2019-b</w:t>
      </w:r>
    </w:p>
    <w:p w14:paraId="5D596EDC" w14:textId="4AFEE86E" w:rsidR="00090A5D" w:rsidRPr="00517001" w:rsidRDefault="00090A5D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0279D20" w14:textId="354783FB" w:rsidR="00090A5D" w:rsidRPr="00517001" w:rsidRDefault="00C12F25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  <w:noProof/>
        </w:rPr>
        <w:drawing>
          <wp:inline distT="0" distB="0" distL="0" distR="0" wp14:anchorId="139F0B67" wp14:editId="57853260">
            <wp:extent cx="2820035" cy="20215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3625" cy="20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B55" w14:textId="7A3BCBCF" w:rsidR="00B11A89" w:rsidRDefault="00B11A89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6306CDC4" w14:textId="1710C4ED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95F8113" w14:textId="5FE7B2F5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56C940FC" w14:textId="01CEF78A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BFB2380" w14:textId="6C8DD272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17CF5461" w14:textId="07E4D58C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70E11A32" w14:textId="06B6F52A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33E80F9F" w14:textId="68AC058D" w:rsidR="00B33BFA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2A5DD44E" w14:textId="77777777" w:rsidR="00B33BFA" w:rsidRPr="00517001" w:rsidRDefault="00B33BFA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41E2871C" w14:textId="049EDB8D" w:rsidR="006F4C36" w:rsidRPr="00517001" w:rsidRDefault="006F4C36" w:rsidP="006F4C3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Theme="majorHAnsi" w:eastAsia="Calibri" w:hAnsiTheme="majorHAnsi" w:cstheme="majorHAnsi"/>
        </w:rPr>
      </w:pPr>
      <w:r w:rsidRPr="00517001">
        <w:rPr>
          <w:rFonts w:asciiTheme="majorHAnsi" w:eastAsia="Calibri" w:hAnsiTheme="majorHAnsi" w:cstheme="majorHAnsi"/>
        </w:rPr>
        <w:lastRenderedPageBreak/>
        <w:t>Comprobar la estructura del directorio</w:t>
      </w:r>
    </w:p>
    <w:p w14:paraId="338EB412" w14:textId="3D920633" w:rsidR="00090A5D" w:rsidRPr="00517001" w:rsidRDefault="00090A5D" w:rsidP="00090A5D">
      <w:pPr>
        <w:pStyle w:val="Prrafodelista"/>
        <w:spacing w:line="360" w:lineRule="auto"/>
        <w:ind w:left="1440"/>
        <w:jc w:val="both"/>
        <w:rPr>
          <w:rFonts w:asciiTheme="majorHAnsi" w:eastAsia="Calibri" w:hAnsiTheme="majorHAnsi" w:cstheme="majorHAnsi"/>
        </w:rPr>
      </w:pPr>
    </w:p>
    <w:p w14:paraId="2BAA0773" w14:textId="77777777" w:rsidR="006F4C36" w:rsidRPr="00517001" w:rsidRDefault="006F4C36" w:rsidP="006F4C36">
      <w:pPr>
        <w:pStyle w:val="HTMLconformatoprevio"/>
        <w:pBdr>
          <w:top w:val="single" w:sz="6" w:space="12" w:color="686868"/>
          <w:left w:val="single" w:sz="6" w:space="12" w:color="686868"/>
          <w:bottom w:val="single" w:sz="6" w:space="12" w:color="686868"/>
          <w:right w:val="single" w:sz="6" w:space="12" w:color="686868"/>
        </w:pBdr>
        <w:shd w:val="clear" w:color="auto" w:fill="E6E6E6"/>
        <w:wordWrap w:val="0"/>
        <w:spacing w:before="300" w:after="300"/>
        <w:ind w:left="720" w:right="480"/>
        <w:rPr>
          <w:rFonts w:asciiTheme="majorHAnsi" w:hAnsiTheme="majorHAnsi" w:cstheme="majorHAnsi"/>
          <w:color w:val="141414"/>
          <w:sz w:val="24"/>
          <w:szCs w:val="24"/>
        </w:rPr>
      </w:pPr>
      <w:proofErr w:type="spellStart"/>
      <w:r w:rsidRPr="00517001">
        <w:rPr>
          <w:rFonts w:asciiTheme="majorHAnsi" w:hAnsiTheme="majorHAnsi" w:cstheme="majorHAnsi"/>
          <w:color w:val="141414"/>
          <w:sz w:val="24"/>
          <w:szCs w:val="24"/>
        </w:rPr>
        <w:t>Get-ADForest</w:t>
      </w:r>
      <w:proofErr w:type="spellEnd"/>
    </w:p>
    <w:p w14:paraId="6595CC54" w14:textId="27A82FC6" w:rsidR="0087605E" w:rsidRPr="007560C8" w:rsidRDefault="00C8036E" w:rsidP="00C8036E">
      <w:pPr>
        <w:tabs>
          <w:tab w:val="left" w:pos="1668"/>
        </w:tabs>
        <w:spacing w:line="360" w:lineRule="auto"/>
        <w:jc w:val="both"/>
        <w:rPr>
          <w:rFonts w:ascii="Segoe UI" w:eastAsia="Calibri" w:hAnsi="Segoe UI" w:cs="Segoe UI"/>
        </w:rPr>
      </w:pPr>
      <w:r w:rsidRPr="00517001">
        <w:rPr>
          <w:rFonts w:asciiTheme="majorHAnsi" w:eastAsia="Calibri" w:hAnsiTheme="majorHAnsi" w:cstheme="majorHAnsi"/>
        </w:rPr>
        <w:tab/>
      </w:r>
      <w:r w:rsidRPr="00C8036E">
        <w:rPr>
          <w:rFonts w:ascii="Segoe UI" w:eastAsia="Calibri" w:hAnsi="Segoe UI" w:cs="Segoe UI"/>
          <w:noProof/>
        </w:rPr>
        <w:drawing>
          <wp:inline distT="0" distB="0" distL="0" distR="0" wp14:anchorId="7A3D99D1" wp14:editId="2842CD6E">
            <wp:extent cx="5700254" cy="205757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05E" w:rsidRPr="007560C8" w:rsidSect="00CC4D15">
      <w:headerReference w:type="default" r:id="rId41"/>
      <w:footerReference w:type="default" r:id="rId42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3001E" w14:textId="77777777" w:rsidR="004F1D5D" w:rsidRDefault="004F1D5D">
      <w:r>
        <w:separator/>
      </w:r>
    </w:p>
    <w:p w14:paraId="6DC85224" w14:textId="77777777" w:rsidR="004F1D5D" w:rsidRDefault="004F1D5D"/>
  </w:endnote>
  <w:endnote w:type="continuationSeparator" w:id="0">
    <w:p w14:paraId="6F745C0A" w14:textId="77777777" w:rsidR="004F1D5D" w:rsidRDefault="004F1D5D">
      <w:r>
        <w:continuationSeparator/>
      </w:r>
    </w:p>
    <w:p w14:paraId="5DFBCD30" w14:textId="77777777" w:rsidR="004F1D5D" w:rsidRDefault="004F1D5D"/>
  </w:endnote>
  <w:endnote w:type="continuationNotice" w:id="1">
    <w:p w14:paraId="11EE485C" w14:textId="77777777" w:rsidR="004F1D5D" w:rsidRDefault="004F1D5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1FAE62E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3327D" w14:textId="77777777" w:rsidR="004F1D5D" w:rsidRDefault="004F1D5D">
      <w:r>
        <w:separator/>
      </w:r>
    </w:p>
    <w:p w14:paraId="31C4BCDA" w14:textId="77777777" w:rsidR="004F1D5D" w:rsidRDefault="004F1D5D"/>
  </w:footnote>
  <w:footnote w:type="continuationSeparator" w:id="0">
    <w:p w14:paraId="5273B99F" w14:textId="77777777" w:rsidR="004F1D5D" w:rsidRDefault="004F1D5D">
      <w:r>
        <w:continuationSeparator/>
      </w:r>
    </w:p>
    <w:p w14:paraId="3CA4F15D" w14:textId="77777777" w:rsidR="004F1D5D" w:rsidRDefault="004F1D5D"/>
  </w:footnote>
  <w:footnote w:type="continuationNotice" w:id="1">
    <w:p w14:paraId="1DABA640" w14:textId="77777777" w:rsidR="004F1D5D" w:rsidRDefault="004F1D5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3A072CE0" w:rsidR="00370673" w:rsidRPr="003C545B" w:rsidRDefault="007274DA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>
            <w:rPr>
              <w:rFonts w:ascii="Poppins" w:hAnsi="Poppins" w:cs="Poppins"/>
              <w:color w:val="2681F0"/>
              <w:sz w:val="20"/>
              <w:szCs w:val="16"/>
            </w:rPr>
            <w:t>SERVIDOR DE DOMINIO: ACTIVE DIRECTORY</w:t>
          </w:r>
          <w:r w:rsidR="00AF1805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              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08A"/>
    <w:multiLevelType w:val="hybridMultilevel"/>
    <w:tmpl w:val="CC0203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5423"/>
    <w:multiLevelType w:val="hybridMultilevel"/>
    <w:tmpl w:val="0E1CC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333F6"/>
    <w:multiLevelType w:val="hybridMultilevel"/>
    <w:tmpl w:val="46220AFE"/>
    <w:lvl w:ilvl="0" w:tplc="01069EF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47A0F"/>
    <w:multiLevelType w:val="hybridMultilevel"/>
    <w:tmpl w:val="BDD8AC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C66249"/>
    <w:multiLevelType w:val="hybridMultilevel"/>
    <w:tmpl w:val="8DE862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35207"/>
    <w:multiLevelType w:val="hybridMultilevel"/>
    <w:tmpl w:val="1E424598"/>
    <w:lvl w:ilvl="0" w:tplc="2D28B75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6B770F0"/>
    <w:multiLevelType w:val="hybridMultilevel"/>
    <w:tmpl w:val="44EECE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1222C5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0634B"/>
    <w:multiLevelType w:val="hybridMultilevel"/>
    <w:tmpl w:val="E042C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855F6"/>
    <w:multiLevelType w:val="hybridMultilevel"/>
    <w:tmpl w:val="F76438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D4B2A"/>
    <w:multiLevelType w:val="hybridMultilevel"/>
    <w:tmpl w:val="BDD8A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26"/>
  </w:num>
  <w:num w:numId="4">
    <w:abstractNumId w:val="9"/>
  </w:num>
  <w:num w:numId="5">
    <w:abstractNumId w:val="16"/>
  </w:num>
  <w:num w:numId="6">
    <w:abstractNumId w:val="27"/>
  </w:num>
  <w:num w:numId="7">
    <w:abstractNumId w:val="5"/>
  </w:num>
  <w:num w:numId="8">
    <w:abstractNumId w:val="2"/>
  </w:num>
  <w:num w:numId="9">
    <w:abstractNumId w:val="6"/>
  </w:num>
  <w:num w:numId="10">
    <w:abstractNumId w:val="24"/>
  </w:num>
  <w:num w:numId="11">
    <w:abstractNumId w:val="17"/>
  </w:num>
  <w:num w:numId="12">
    <w:abstractNumId w:val="11"/>
  </w:num>
  <w:num w:numId="13">
    <w:abstractNumId w:val="25"/>
  </w:num>
  <w:num w:numId="14">
    <w:abstractNumId w:val="22"/>
  </w:num>
  <w:num w:numId="15">
    <w:abstractNumId w:val="13"/>
  </w:num>
  <w:num w:numId="16">
    <w:abstractNumId w:val="15"/>
  </w:num>
  <w:num w:numId="17">
    <w:abstractNumId w:val="14"/>
  </w:num>
  <w:num w:numId="18">
    <w:abstractNumId w:val="19"/>
  </w:num>
  <w:num w:numId="19">
    <w:abstractNumId w:val="1"/>
  </w:num>
  <w:num w:numId="20">
    <w:abstractNumId w:val="3"/>
  </w:num>
  <w:num w:numId="21">
    <w:abstractNumId w:val="12"/>
  </w:num>
  <w:num w:numId="22">
    <w:abstractNumId w:val="18"/>
  </w:num>
  <w:num w:numId="23">
    <w:abstractNumId w:val="7"/>
  </w:num>
  <w:num w:numId="24">
    <w:abstractNumId w:val="23"/>
  </w:num>
  <w:num w:numId="25">
    <w:abstractNumId w:val="0"/>
  </w:num>
  <w:num w:numId="26">
    <w:abstractNumId w:val="21"/>
  </w:num>
  <w:num w:numId="27">
    <w:abstractNumId w:val="10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01EC"/>
    <w:rsid w:val="000229ED"/>
    <w:rsid w:val="0002482E"/>
    <w:rsid w:val="00031408"/>
    <w:rsid w:val="000365C7"/>
    <w:rsid w:val="00044D7F"/>
    <w:rsid w:val="000453D4"/>
    <w:rsid w:val="00050324"/>
    <w:rsid w:val="00053E14"/>
    <w:rsid w:val="00056C53"/>
    <w:rsid w:val="0006410B"/>
    <w:rsid w:val="00067046"/>
    <w:rsid w:val="00070DAE"/>
    <w:rsid w:val="00071265"/>
    <w:rsid w:val="000747A0"/>
    <w:rsid w:val="0007650E"/>
    <w:rsid w:val="00082817"/>
    <w:rsid w:val="00090A5D"/>
    <w:rsid w:val="00097ADF"/>
    <w:rsid w:val="000A0150"/>
    <w:rsid w:val="000A66C0"/>
    <w:rsid w:val="000A7367"/>
    <w:rsid w:val="000B1190"/>
    <w:rsid w:val="000C10EE"/>
    <w:rsid w:val="000C1EB3"/>
    <w:rsid w:val="000C44C5"/>
    <w:rsid w:val="000D092A"/>
    <w:rsid w:val="000D3176"/>
    <w:rsid w:val="000D6555"/>
    <w:rsid w:val="000E072A"/>
    <w:rsid w:val="000E1CCE"/>
    <w:rsid w:val="000E63C9"/>
    <w:rsid w:val="000F1E9E"/>
    <w:rsid w:val="000F2EA2"/>
    <w:rsid w:val="000F4BA2"/>
    <w:rsid w:val="000F5C8A"/>
    <w:rsid w:val="000F6430"/>
    <w:rsid w:val="001046B8"/>
    <w:rsid w:val="00121B29"/>
    <w:rsid w:val="00123973"/>
    <w:rsid w:val="00130E9D"/>
    <w:rsid w:val="001315AC"/>
    <w:rsid w:val="0013432C"/>
    <w:rsid w:val="00150A6D"/>
    <w:rsid w:val="001630C6"/>
    <w:rsid w:val="001718CC"/>
    <w:rsid w:val="00173164"/>
    <w:rsid w:val="00184E3F"/>
    <w:rsid w:val="00185B35"/>
    <w:rsid w:val="00193405"/>
    <w:rsid w:val="001B7E03"/>
    <w:rsid w:val="001C319D"/>
    <w:rsid w:val="001C3EC3"/>
    <w:rsid w:val="001E0C31"/>
    <w:rsid w:val="001E3A20"/>
    <w:rsid w:val="001F1543"/>
    <w:rsid w:val="001F2BC8"/>
    <w:rsid w:val="001F5F6B"/>
    <w:rsid w:val="0020257A"/>
    <w:rsid w:val="00205CE6"/>
    <w:rsid w:val="00213CCE"/>
    <w:rsid w:val="00214A22"/>
    <w:rsid w:val="00215CDB"/>
    <w:rsid w:val="00224617"/>
    <w:rsid w:val="00243EBC"/>
    <w:rsid w:val="00246A35"/>
    <w:rsid w:val="00251258"/>
    <w:rsid w:val="0026144A"/>
    <w:rsid w:val="00266DA1"/>
    <w:rsid w:val="0027232F"/>
    <w:rsid w:val="00274F10"/>
    <w:rsid w:val="002763AC"/>
    <w:rsid w:val="00284348"/>
    <w:rsid w:val="00286AC2"/>
    <w:rsid w:val="00292655"/>
    <w:rsid w:val="002A1580"/>
    <w:rsid w:val="002A2348"/>
    <w:rsid w:val="002A26A0"/>
    <w:rsid w:val="002A4D68"/>
    <w:rsid w:val="002B7D86"/>
    <w:rsid w:val="002C2B2B"/>
    <w:rsid w:val="002C4402"/>
    <w:rsid w:val="002C5F4C"/>
    <w:rsid w:val="002D3726"/>
    <w:rsid w:val="002D4714"/>
    <w:rsid w:val="002E0066"/>
    <w:rsid w:val="002E1647"/>
    <w:rsid w:val="002E45B3"/>
    <w:rsid w:val="002E7227"/>
    <w:rsid w:val="002F0795"/>
    <w:rsid w:val="002F3A53"/>
    <w:rsid w:val="002F51F5"/>
    <w:rsid w:val="003052E0"/>
    <w:rsid w:val="00312137"/>
    <w:rsid w:val="00330359"/>
    <w:rsid w:val="00335DF7"/>
    <w:rsid w:val="0033762F"/>
    <w:rsid w:val="0034529E"/>
    <w:rsid w:val="00345355"/>
    <w:rsid w:val="00350C16"/>
    <w:rsid w:val="00360494"/>
    <w:rsid w:val="00362063"/>
    <w:rsid w:val="003621FE"/>
    <w:rsid w:val="00366C7E"/>
    <w:rsid w:val="00370673"/>
    <w:rsid w:val="00370F3E"/>
    <w:rsid w:val="00371685"/>
    <w:rsid w:val="003744C6"/>
    <w:rsid w:val="00384EA3"/>
    <w:rsid w:val="00394BB1"/>
    <w:rsid w:val="0039558A"/>
    <w:rsid w:val="00397061"/>
    <w:rsid w:val="003A0381"/>
    <w:rsid w:val="003A2F17"/>
    <w:rsid w:val="003A39A1"/>
    <w:rsid w:val="003A451B"/>
    <w:rsid w:val="003A50BA"/>
    <w:rsid w:val="003B0BD5"/>
    <w:rsid w:val="003B17C0"/>
    <w:rsid w:val="003B7605"/>
    <w:rsid w:val="003C2191"/>
    <w:rsid w:val="003C545B"/>
    <w:rsid w:val="003C79F4"/>
    <w:rsid w:val="003C7FAB"/>
    <w:rsid w:val="003D3863"/>
    <w:rsid w:val="003E20B7"/>
    <w:rsid w:val="003E3EC5"/>
    <w:rsid w:val="003E563E"/>
    <w:rsid w:val="003F4299"/>
    <w:rsid w:val="003F5A69"/>
    <w:rsid w:val="003F5B46"/>
    <w:rsid w:val="004110DE"/>
    <w:rsid w:val="004173BD"/>
    <w:rsid w:val="00422943"/>
    <w:rsid w:val="00430C4C"/>
    <w:rsid w:val="004344AD"/>
    <w:rsid w:val="004406A2"/>
    <w:rsid w:val="0044085A"/>
    <w:rsid w:val="00447305"/>
    <w:rsid w:val="00451C2B"/>
    <w:rsid w:val="004533A0"/>
    <w:rsid w:val="00454B73"/>
    <w:rsid w:val="0046765A"/>
    <w:rsid w:val="00475263"/>
    <w:rsid w:val="00482FAB"/>
    <w:rsid w:val="004A135A"/>
    <w:rsid w:val="004A779D"/>
    <w:rsid w:val="004B21A5"/>
    <w:rsid w:val="004B27B8"/>
    <w:rsid w:val="004C1B8C"/>
    <w:rsid w:val="004D1C1F"/>
    <w:rsid w:val="004D2193"/>
    <w:rsid w:val="004E281F"/>
    <w:rsid w:val="004E5FEE"/>
    <w:rsid w:val="004F1D5D"/>
    <w:rsid w:val="004F2C17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17001"/>
    <w:rsid w:val="00521888"/>
    <w:rsid w:val="005275F6"/>
    <w:rsid w:val="00572102"/>
    <w:rsid w:val="0057729A"/>
    <w:rsid w:val="005775D0"/>
    <w:rsid w:val="00586318"/>
    <w:rsid w:val="005A7A98"/>
    <w:rsid w:val="005B1395"/>
    <w:rsid w:val="005B4E88"/>
    <w:rsid w:val="005C371C"/>
    <w:rsid w:val="005C3B74"/>
    <w:rsid w:val="005E0664"/>
    <w:rsid w:val="005F1BB0"/>
    <w:rsid w:val="006077E1"/>
    <w:rsid w:val="00614CED"/>
    <w:rsid w:val="0063081F"/>
    <w:rsid w:val="0064153D"/>
    <w:rsid w:val="00642716"/>
    <w:rsid w:val="006454CF"/>
    <w:rsid w:val="00652D49"/>
    <w:rsid w:val="00654A94"/>
    <w:rsid w:val="00654CDF"/>
    <w:rsid w:val="0065652C"/>
    <w:rsid w:val="00656C4D"/>
    <w:rsid w:val="00661424"/>
    <w:rsid w:val="006829CB"/>
    <w:rsid w:val="00690749"/>
    <w:rsid w:val="00695227"/>
    <w:rsid w:val="006A089E"/>
    <w:rsid w:val="006B0C93"/>
    <w:rsid w:val="006B1D86"/>
    <w:rsid w:val="006B5F7C"/>
    <w:rsid w:val="006B7F0A"/>
    <w:rsid w:val="006E1872"/>
    <w:rsid w:val="006E5716"/>
    <w:rsid w:val="006F4C36"/>
    <w:rsid w:val="00704F0E"/>
    <w:rsid w:val="00723285"/>
    <w:rsid w:val="00725004"/>
    <w:rsid w:val="007274DA"/>
    <w:rsid w:val="007302B3"/>
    <w:rsid w:val="00730733"/>
    <w:rsid w:val="007309A6"/>
    <w:rsid w:val="00730E3A"/>
    <w:rsid w:val="00732DBB"/>
    <w:rsid w:val="00736AAF"/>
    <w:rsid w:val="00737DCB"/>
    <w:rsid w:val="0075153D"/>
    <w:rsid w:val="007560C8"/>
    <w:rsid w:val="00763DFE"/>
    <w:rsid w:val="00765B2A"/>
    <w:rsid w:val="007740B7"/>
    <w:rsid w:val="0077569D"/>
    <w:rsid w:val="00777C7D"/>
    <w:rsid w:val="0078195B"/>
    <w:rsid w:val="0078280C"/>
    <w:rsid w:val="00783A34"/>
    <w:rsid w:val="007869D0"/>
    <w:rsid w:val="00796328"/>
    <w:rsid w:val="00796B45"/>
    <w:rsid w:val="007A3011"/>
    <w:rsid w:val="007B3A81"/>
    <w:rsid w:val="007B62B4"/>
    <w:rsid w:val="007C013A"/>
    <w:rsid w:val="007C6B52"/>
    <w:rsid w:val="007D06BD"/>
    <w:rsid w:val="007D16C5"/>
    <w:rsid w:val="007E1553"/>
    <w:rsid w:val="007E351C"/>
    <w:rsid w:val="007F54F5"/>
    <w:rsid w:val="007F6FAF"/>
    <w:rsid w:val="007F7BA5"/>
    <w:rsid w:val="00803794"/>
    <w:rsid w:val="00805671"/>
    <w:rsid w:val="008107A1"/>
    <w:rsid w:val="00816A4E"/>
    <w:rsid w:val="0082781E"/>
    <w:rsid w:val="00837AA9"/>
    <w:rsid w:val="00840B5A"/>
    <w:rsid w:val="008475B5"/>
    <w:rsid w:val="0085357C"/>
    <w:rsid w:val="00856390"/>
    <w:rsid w:val="00860E3F"/>
    <w:rsid w:val="00862FE4"/>
    <w:rsid w:val="0086389A"/>
    <w:rsid w:val="00864343"/>
    <w:rsid w:val="008669D9"/>
    <w:rsid w:val="008672DF"/>
    <w:rsid w:val="0086774B"/>
    <w:rsid w:val="008734C2"/>
    <w:rsid w:val="0087605E"/>
    <w:rsid w:val="00877AC0"/>
    <w:rsid w:val="00880397"/>
    <w:rsid w:val="008941AE"/>
    <w:rsid w:val="008A2A61"/>
    <w:rsid w:val="008A4A12"/>
    <w:rsid w:val="008A4F21"/>
    <w:rsid w:val="008A5C52"/>
    <w:rsid w:val="008A6CF7"/>
    <w:rsid w:val="008B1FEE"/>
    <w:rsid w:val="008B2E11"/>
    <w:rsid w:val="008B54FB"/>
    <w:rsid w:val="008C5047"/>
    <w:rsid w:val="008C6BAE"/>
    <w:rsid w:val="008C7A9B"/>
    <w:rsid w:val="008D7288"/>
    <w:rsid w:val="008E1952"/>
    <w:rsid w:val="008E4B01"/>
    <w:rsid w:val="008F6110"/>
    <w:rsid w:val="0090283B"/>
    <w:rsid w:val="00903C32"/>
    <w:rsid w:val="00916B16"/>
    <w:rsid w:val="009173B9"/>
    <w:rsid w:val="00917884"/>
    <w:rsid w:val="009238E7"/>
    <w:rsid w:val="00923AEC"/>
    <w:rsid w:val="00931430"/>
    <w:rsid w:val="0093335D"/>
    <w:rsid w:val="0093613E"/>
    <w:rsid w:val="00942D13"/>
    <w:rsid w:val="00943026"/>
    <w:rsid w:val="00943726"/>
    <w:rsid w:val="00966B81"/>
    <w:rsid w:val="00971C9B"/>
    <w:rsid w:val="00975B3C"/>
    <w:rsid w:val="00977F79"/>
    <w:rsid w:val="009822D1"/>
    <w:rsid w:val="00992CB8"/>
    <w:rsid w:val="009A278D"/>
    <w:rsid w:val="009A6335"/>
    <w:rsid w:val="009B2D4F"/>
    <w:rsid w:val="009C083B"/>
    <w:rsid w:val="009C5B18"/>
    <w:rsid w:val="009C7720"/>
    <w:rsid w:val="009D3244"/>
    <w:rsid w:val="009D6066"/>
    <w:rsid w:val="009E061D"/>
    <w:rsid w:val="009E2E77"/>
    <w:rsid w:val="009E2F22"/>
    <w:rsid w:val="009E4B33"/>
    <w:rsid w:val="00A01BB1"/>
    <w:rsid w:val="00A048AA"/>
    <w:rsid w:val="00A12DD6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66778"/>
    <w:rsid w:val="00A806E7"/>
    <w:rsid w:val="00A8489E"/>
    <w:rsid w:val="00A94B68"/>
    <w:rsid w:val="00A95E31"/>
    <w:rsid w:val="00AA228B"/>
    <w:rsid w:val="00AA38B4"/>
    <w:rsid w:val="00AA431E"/>
    <w:rsid w:val="00AA5B3E"/>
    <w:rsid w:val="00AA6D8F"/>
    <w:rsid w:val="00AB02A7"/>
    <w:rsid w:val="00AB65BE"/>
    <w:rsid w:val="00AC29F3"/>
    <w:rsid w:val="00AD6F41"/>
    <w:rsid w:val="00AE53C5"/>
    <w:rsid w:val="00AF1805"/>
    <w:rsid w:val="00B01C79"/>
    <w:rsid w:val="00B102BD"/>
    <w:rsid w:val="00B11A89"/>
    <w:rsid w:val="00B11DA9"/>
    <w:rsid w:val="00B2052B"/>
    <w:rsid w:val="00B231E5"/>
    <w:rsid w:val="00B24894"/>
    <w:rsid w:val="00B33BFA"/>
    <w:rsid w:val="00B46E59"/>
    <w:rsid w:val="00B56BF1"/>
    <w:rsid w:val="00B63875"/>
    <w:rsid w:val="00B66FFB"/>
    <w:rsid w:val="00B676C2"/>
    <w:rsid w:val="00B71625"/>
    <w:rsid w:val="00B83C32"/>
    <w:rsid w:val="00B857F8"/>
    <w:rsid w:val="00B90B3B"/>
    <w:rsid w:val="00B92403"/>
    <w:rsid w:val="00B93B53"/>
    <w:rsid w:val="00BB1E27"/>
    <w:rsid w:val="00BB3CE0"/>
    <w:rsid w:val="00BB4123"/>
    <w:rsid w:val="00BB553B"/>
    <w:rsid w:val="00BC7222"/>
    <w:rsid w:val="00BE5E12"/>
    <w:rsid w:val="00C02B87"/>
    <w:rsid w:val="00C0566E"/>
    <w:rsid w:val="00C10689"/>
    <w:rsid w:val="00C12F25"/>
    <w:rsid w:val="00C1687D"/>
    <w:rsid w:val="00C22F26"/>
    <w:rsid w:val="00C237BC"/>
    <w:rsid w:val="00C263A9"/>
    <w:rsid w:val="00C27A4A"/>
    <w:rsid w:val="00C335E4"/>
    <w:rsid w:val="00C4086D"/>
    <w:rsid w:val="00C457DF"/>
    <w:rsid w:val="00C4741E"/>
    <w:rsid w:val="00C5013D"/>
    <w:rsid w:val="00C56EE8"/>
    <w:rsid w:val="00C62F7C"/>
    <w:rsid w:val="00C662BF"/>
    <w:rsid w:val="00C76B91"/>
    <w:rsid w:val="00C770AA"/>
    <w:rsid w:val="00C8036E"/>
    <w:rsid w:val="00C95A23"/>
    <w:rsid w:val="00C97934"/>
    <w:rsid w:val="00CA1896"/>
    <w:rsid w:val="00CA1C00"/>
    <w:rsid w:val="00CA5B2D"/>
    <w:rsid w:val="00CA74F5"/>
    <w:rsid w:val="00CB0965"/>
    <w:rsid w:val="00CB4354"/>
    <w:rsid w:val="00CB5B28"/>
    <w:rsid w:val="00CC4D15"/>
    <w:rsid w:val="00CD271D"/>
    <w:rsid w:val="00CD55E2"/>
    <w:rsid w:val="00CD5617"/>
    <w:rsid w:val="00CE03D4"/>
    <w:rsid w:val="00CE220B"/>
    <w:rsid w:val="00CE3B19"/>
    <w:rsid w:val="00CE3B72"/>
    <w:rsid w:val="00CE5C99"/>
    <w:rsid w:val="00CE6CA2"/>
    <w:rsid w:val="00CE7C7B"/>
    <w:rsid w:val="00CF33EB"/>
    <w:rsid w:val="00CF3D54"/>
    <w:rsid w:val="00CF5371"/>
    <w:rsid w:val="00D02396"/>
    <w:rsid w:val="00D0323A"/>
    <w:rsid w:val="00D0559F"/>
    <w:rsid w:val="00D064B5"/>
    <w:rsid w:val="00D077E9"/>
    <w:rsid w:val="00D13A4A"/>
    <w:rsid w:val="00D16352"/>
    <w:rsid w:val="00D20790"/>
    <w:rsid w:val="00D26A19"/>
    <w:rsid w:val="00D3275E"/>
    <w:rsid w:val="00D331C2"/>
    <w:rsid w:val="00D41411"/>
    <w:rsid w:val="00D42272"/>
    <w:rsid w:val="00D42CB7"/>
    <w:rsid w:val="00D52588"/>
    <w:rsid w:val="00D53CBD"/>
    <w:rsid w:val="00D5413D"/>
    <w:rsid w:val="00D54803"/>
    <w:rsid w:val="00D570A9"/>
    <w:rsid w:val="00D6417E"/>
    <w:rsid w:val="00D64B48"/>
    <w:rsid w:val="00D70D02"/>
    <w:rsid w:val="00D7120F"/>
    <w:rsid w:val="00D73968"/>
    <w:rsid w:val="00D770C7"/>
    <w:rsid w:val="00D83F36"/>
    <w:rsid w:val="00D84C76"/>
    <w:rsid w:val="00D86945"/>
    <w:rsid w:val="00D90290"/>
    <w:rsid w:val="00DA3F00"/>
    <w:rsid w:val="00DC36FA"/>
    <w:rsid w:val="00DC610E"/>
    <w:rsid w:val="00DC706A"/>
    <w:rsid w:val="00DD0F7F"/>
    <w:rsid w:val="00DD152F"/>
    <w:rsid w:val="00DE0600"/>
    <w:rsid w:val="00DE213F"/>
    <w:rsid w:val="00DE3887"/>
    <w:rsid w:val="00DE47E4"/>
    <w:rsid w:val="00DF027C"/>
    <w:rsid w:val="00DF41DE"/>
    <w:rsid w:val="00E009B5"/>
    <w:rsid w:val="00E00A32"/>
    <w:rsid w:val="00E209BC"/>
    <w:rsid w:val="00E22ACD"/>
    <w:rsid w:val="00E250F3"/>
    <w:rsid w:val="00E25F46"/>
    <w:rsid w:val="00E31779"/>
    <w:rsid w:val="00E326A2"/>
    <w:rsid w:val="00E34E33"/>
    <w:rsid w:val="00E37D96"/>
    <w:rsid w:val="00E4032C"/>
    <w:rsid w:val="00E40A5B"/>
    <w:rsid w:val="00E42AC5"/>
    <w:rsid w:val="00E460AC"/>
    <w:rsid w:val="00E467B3"/>
    <w:rsid w:val="00E4754B"/>
    <w:rsid w:val="00E50E8C"/>
    <w:rsid w:val="00E51025"/>
    <w:rsid w:val="00E543AD"/>
    <w:rsid w:val="00E54447"/>
    <w:rsid w:val="00E54A6A"/>
    <w:rsid w:val="00E620B0"/>
    <w:rsid w:val="00E63708"/>
    <w:rsid w:val="00E74C20"/>
    <w:rsid w:val="00E74F42"/>
    <w:rsid w:val="00E7720B"/>
    <w:rsid w:val="00E8086A"/>
    <w:rsid w:val="00E81B40"/>
    <w:rsid w:val="00E87759"/>
    <w:rsid w:val="00EA41BB"/>
    <w:rsid w:val="00EA487D"/>
    <w:rsid w:val="00EB5DD4"/>
    <w:rsid w:val="00EC1233"/>
    <w:rsid w:val="00EE24B2"/>
    <w:rsid w:val="00EF555B"/>
    <w:rsid w:val="00EF579E"/>
    <w:rsid w:val="00EF6BDB"/>
    <w:rsid w:val="00EF7486"/>
    <w:rsid w:val="00F027BB"/>
    <w:rsid w:val="00F04B74"/>
    <w:rsid w:val="00F11DCF"/>
    <w:rsid w:val="00F13A94"/>
    <w:rsid w:val="00F162EA"/>
    <w:rsid w:val="00F239F7"/>
    <w:rsid w:val="00F246A8"/>
    <w:rsid w:val="00F306B2"/>
    <w:rsid w:val="00F315C6"/>
    <w:rsid w:val="00F37724"/>
    <w:rsid w:val="00F442E4"/>
    <w:rsid w:val="00F52D27"/>
    <w:rsid w:val="00F76A44"/>
    <w:rsid w:val="00F8146F"/>
    <w:rsid w:val="00F829F7"/>
    <w:rsid w:val="00F83527"/>
    <w:rsid w:val="00F95361"/>
    <w:rsid w:val="00FA1E8E"/>
    <w:rsid w:val="00FB0138"/>
    <w:rsid w:val="00FB76D3"/>
    <w:rsid w:val="00FC7EF6"/>
    <w:rsid w:val="00FD0386"/>
    <w:rsid w:val="00FD583F"/>
    <w:rsid w:val="00FD5A5A"/>
    <w:rsid w:val="00FD634D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F4C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4C3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D6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8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0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1A03DE"/>
    <w:rsid w:val="004218F5"/>
    <w:rsid w:val="004576D3"/>
    <w:rsid w:val="004A1C38"/>
    <w:rsid w:val="005B3B57"/>
    <w:rsid w:val="00922D19"/>
    <w:rsid w:val="00AD522A"/>
    <w:rsid w:val="00BE008C"/>
    <w:rsid w:val="00C05D8F"/>
    <w:rsid w:val="00C4151B"/>
    <w:rsid w:val="00D107D1"/>
    <w:rsid w:val="00DC055B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292</TotalTime>
  <Pages>14</Pages>
  <Words>920</Words>
  <Characters>5063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97</cp:revision>
  <cp:lastPrinted>2022-01-14T18:32:00Z</cp:lastPrinted>
  <dcterms:created xsi:type="dcterms:W3CDTF">2022-02-03T10:58:00Z</dcterms:created>
  <dcterms:modified xsi:type="dcterms:W3CDTF">2022-02-11T09:22:00Z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