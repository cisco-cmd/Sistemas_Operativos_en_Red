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9F3C6B6" w:rsidR="00D077E9" w:rsidRDefault="00D077E9" w:rsidP="00AB02A7">
            <w:pPr>
              <w:rPr>
                <w:noProof/>
              </w:rPr>
            </w:pPr>
          </w:p>
          <w:p w14:paraId="19779501" w14:textId="3398BBEF" w:rsidR="00D077E9" w:rsidRDefault="00DE388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09145AA" wp14:editId="7FA5A3B5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808355</wp:posOffset>
                      </wp:positionV>
                      <wp:extent cx="3352800" cy="15011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12BB83F1" w:rsidR="00D077E9" w:rsidRPr="003C545B" w:rsidRDefault="00DE3887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  <w:lang w:bidi="es-ES"/>
                                    </w:rPr>
                                    <w:t>ADMINISTRACIÓN DE USUARIOS Y GRUPOS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.8pt;margin-top:63.65pt;width:264pt;height:118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" filled="f" stroked="f" strokeweight=".5pt">
                      <v:textbox>
                        <w:txbxContent>
                          <w:p w14:paraId="6E4B0DF9" w14:textId="12BB83F1" w:rsidR="00D077E9" w:rsidRPr="003C545B" w:rsidRDefault="00DE3887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  <w:lang w:bidi="es-ES"/>
                              </w:rPr>
                              <w:t>ADMINISTRACIÓN DE USUARIOS Y GRUPOS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F5B04D" w14:textId="77777777" w:rsidR="000B1190" w:rsidRDefault="000B1190" w:rsidP="00AB02A7">
            <w:pPr>
              <w:rPr>
                <w:noProof/>
              </w:rPr>
            </w:pPr>
          </w:p>
          <w:p w14:paraId="4E14AC2F" w14:textId="23E7F74F" w:rsidR="00D077E9" w:rsidRDefault="007560C8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31217187" wp14:editId="149A1720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1235903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CE192F" id="Conector recto 5" o:spid="_x0000_s1026" alt="divisor de texto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97.3pt" to="126.65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" strokecolor="#2681f0" strokeweight="3pt"/>
                  </w:pict>
                </mc:Fallback>
              </mc:AlternateContent>
            </w:r>
            <w:r w:rsidR="00DE3887" w:rsidRPr="00370673">
              <w:rPr>
                <w:noProof/>
              </w:rPr>
              <w:drawing>
                <wp:anchor distT="0" distB="0" distL="114300" distR="114300" simplePos="0" relativeHeight="251636224" behindDoc="0" locked="0" layoutInCell="1" allowOverlap="1" wp14:anchorId="463196D0" wp14:editId="4FD1C723">
                  <wp:simplePos x="0" y="0"/>
                  <wp:positionH relativeFrom="column">
                    <wp:posOffset>216673</wp:posOffset>
                  </wp:positionH>
                  <wp:positionV relativeFrom="paragraph">
                    <wp:posOffset>2150165</wp:posOffset>
                  </wp:positionV>
                  <wp:extent cx="2651760" cy="2647785"/>
                  <wp:effectExtent l="0" t="0" r="0" b="635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4"/>
                          <a:stretch/>
                        </pic:blipFill>
                        <pic:spPr bwMode="auto">
                          <a:xfrm>
                            <a:off x="0" y="0"/>
                            <a:ext cx="2651760" cy="2647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E3887">
              <w:rPr>
                <w:noProof/>
              </w:rPr>
              <w:drawing>
                <wp:anchor distT="0" distB="0" distL="114300" distR="114300" simplePos="0" relativeHeight="251729408" behindDoc="0" locked="0" layoutInCell="1" allowOverlap="1" wp14:anchorId="611ADF7A" wp14:editId="1E8B2262">
                  <wp:simplePos x="0" y="0"/>
                  <wp:positionH relativeFrom="margin">
                    <wp:posOffset>1859280</wp:posOffset>
                  </wp:positionH>
                  <wp:positionV relativeFrom="paragraph">
                    <wp:posOffset>4051300</wp:posOffset>
                  </wp:positionV>
                  <wp:extent cx="1524000" cy="1524000"/>
                  <wp:effectExtent l="0" t="0" r="0" b="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88ADB1E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7517E2D7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3D327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589567B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2FB78E8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49161F22" w:rsidR="00D077E9" w:rsidRPr="00370673" w:rsidRDefault="00CE5C99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1E31B3FC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1AF75163" w:rsidR="00D077E9" w:rsidRPr="00D86945" w:rsidRDefault="00DE3887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1BEC329D" wp14:editId="1FE11AF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572135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5BF1FB5" id="Conector recto 32" o:spid="_x0000_s1026" alt="divisor de texto" style="position:absolute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45.05pt" to="123.9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/pg7A94AAAAI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</w:tbl>
    <w:p w14:paraId="293AAC8A" w14:textId="1CF9F3E5" w:rsidR="007740B7" w:rsidRPr="00362063" w:rsidRDefault="00DE3887" w:rsidP="00362063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63CF8FC" wp14:editId="1ACA26E5">
                <wp:simplePos x="0" y="0"/>
                <wp:positionH relativeFrom="column">
                  <wp:posOffset>60960</wp:posOffset>
                </wp:positionH>
                <wp:positionV relativeFrom="paragraph">
                  <wp:posOffset>7360285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73DE41F8" w:rsidR="00704F0E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SISTEMAS OPERATIVOS EN RED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4.8pt;margin-top:579.55pt;width:247.2pt;height:49.2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" filled="f" stroked="f" strokeweight=".5pt">
                <v:textbox>
                  <w:txbxContent>
                    <w:p w14:paraId="477B20C9" w14:textId="73DE41F8" w:rsidR="00704F0E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SISTEMAS OPERATIVOS EN RED</w:t>
                      </w:r>
                    </w:p>
                    <w:p w14:paraId="3095BFCE" w14:textId="6E9B5CD1" w:rsidR="00F76A44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F76A44">
        <w:rPr>
          <w:noProof/>
        </w:rPr>
        <w:drawing>
          <wp:anchor distT="0" distB="0" distL="114300" distR="114300" simplePos="0" relativeHeight="251586048" behindDoc="0" locked="0" layoutInCell="1" allowOverlap="1" wp14:anchorId="27704234" wp14:editId="44DD5A44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0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46BDF55B" wp14:editId="71DF9BAC">
                <wp:simplePos x="0" y="0"/>
                <wp:positionH relativeFrom="column">
                  <wp:posOffset>-201930</wp:posOffset>
                </wp:positionH>
                <wp:positionV relativeFrom="paragraph">
                  <wp:posOffset>230505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45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75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9FE2F" id="Rectángulo: esquinas redondeadas 12" o:spid="_x0000_s1026" style="position:absolute;margin-left:-15.9pt;margin-top:18.15pt;width:310.15pt;height:681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" fillcolor="#ecf8fe [180]" stroked="f" strokeweight="2pt">
                <v:fill opacity="56360f" color2="#b1e4fd [660]" o:opacity2="53739f" colors="0 #ecf8ff;29491f #ecf8ff;.75 #aed3ec" focus="100%" type="gradient"/>
                <v:shadow on="t" type="perspective" color="#082a75 [3215]" opacity="38010f" origin=",.5" offset="0,0" matrix="66191f,,,66191f"/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37ED0453" w14:textId="2D6D338D" w:rsidR="008B2E11" w:rsidRDefault="008B2E11" w:rsidP="007560C8">
      <w:pPr>
        <w:numPr>
          <w:ilvl w:val="0"/>
          <w:numId w:val="16"/>
        </w:numPr>
        <w:suppressAutoHyphens/>
        <w:spacing w:line="360" w:lineRule="auto"/>
        <w:jc w:val="both"/>
        <w:rPr>
          <w:rFonts w:ascii="Poppins" w:eastAsia="Calibri" w:hAnsi="Poppins" w:cs="Poppins"/>
          <w:color w:val="0F0D29" w:themeColor="text1"/>
          <w:sz w:val="24"/>
          <w:szCs w:val="20"/>
        </w:rPr>
      </w:pPr>
      <w:r w:rsidRPr="007560C8">
        <w:rPr>
          <w:rFonts w:ascii="Poppins" w:eastAsia="Calibri" w:hAnsi="Poppins" w:cs="Poppins"/>
          <w:color w:val="0F0D29" w:themeColor="text1"/>
          <w:sz w:val="24"/>
          <w:szCs w:val="20"/>
        </w:rPr>
        <w:lastRenderedPageBreak/>
        <w:t>Identifica:</w:t>
      </w:r>
    </w:p>
    <w:p w14:paraId="515F783F" w14:textId="77777777" w:rsidR="007560C8" w:rsidRPr="007560C8" w:rsidRDefault="007560C8" w:rsidP="007560C8">
      <w:pPr>
        <w:suppressAutoHyphens/>
        <w:spacing w:line="360" w:lineRule="auto"/>
        <w:ind w:left="720"/>
        <w:jc w:val="both"/>
        <w:rPr>
          <w:rFonts w:ascii="Poppins" w:eastAsia="Calibri" w:hAnsi="Poppins" w:cs="Poppins"/>
          <w:color w:val="0F0D29" w:themeColor="text1"/>
          <w:sz w:val="24"/>
          <w:szCs w:val="20"/>
        </w:rPr>
      </w:pPr>
    </w:p>
    <w:p w14:paraId="1ACBBFB8" w14:textId="5D1BAF7B" w:rsidR="008B2E11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ADDS</w:t>
      </w:r>
      <w:r w:rsidR="008669D9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8669D9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Servicio de directorio de los servidores Windows</w:t>
      </w:r>
      <w:r w:rsid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>.</w:t>
      </w:r>
    </w:p>
    <w:p w14:paraId="0A27E1D2" w14:textId="77777777" w:rsidR="007560C8" w:rsidRPr="007560C8" w:rsidRDefault="007560C8" w:rsidP="007560C8">
      <w:pPr>
        <w:suppressAutoHyphens/>
        <w:spacing w:line="360" w:lineRule="auto"/>
        <w:ind w:left="1440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</w:p>
    <w:p w14:paraId="524695E6" w14:textId="213A984E" w:rsidR="007560C8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Administrador</w:t>
      </w:r>
      <w:r w:rsidR="004D1C1F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4D1C1F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Usuario de mayor privilegio. La suya es la primera cuenta que se crea cuando se realiza la instalación del sistema operativo.</w:t>
      </w:r>
    </w:p>
    <w:p w14:paraId="5FF1AC4B" w14:textId="77777777" w:rsidR="007560C8" w:rsidRPr="007560C8" w:rsidRDefault="007560C8" w:rsidP="007560C8">
      <w:pPr>
        <w:suppressAutoHyphens/>
        <w:spacing w:line="360" w:lineRule="auto"/>
        <w:ind w:left="1440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</w:p>
    <w:p w14:paraId="69E6C2C9" w14:textId="3E7E48B1" w:rsidR="008B2E11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Dominio de AD</w:t>
      </w:r>
      <w:r w:rsidR="004D1C1F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4D1C1F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Contenedor lógico utilizado para administrar unidades organizativas, usuarios, grupos, equipos y políticas de seguridad, entre </w:t>
      </w:r>
      <w:r w:rsidR="00763DFE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>otros objetos</w:t>
      </w:r>
      <w:r w:rsidR="004D1C1F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>.</w:t>
      </w:r>
    </w:p>
    <w:p w14:paraId="0DB77410" w14:textId="77777777" w:rsidR="007560C8" w:rsidRPr="007560C8" w:rsidRDefault="007560C8" w:rsidP="007560C8">
      <w:pPr>
        <w:suppressAutoHyphens/>
        <w:spacing w:line="360" w:lineRule="auto"/>
        <w:ind w:left="1440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</w:p>
    <w:p w14:paraId="54CB9639" w14:textId="310F7933" w:rsidR="008B2E11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Perfil móvil</w:t>
      </w:r>
      <w:r w:rsidR="008A4A12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8A4A12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Entorno de usuario almacenado en un equipo servidor que permite ser cargado al equipo cliente a través de una red.</w:t>
      </w:r>
    </w:p>
    <w:p w14:paraId="39A9637B" w14:textId="77777777" w:rsidR="007560C8" w:rsidRPr="007560C8" w:rsidRDefault="007560C8" w:rsidP="007560C8">
      <w:pPr>
        <w:suppressAutoHyphens/>
        <w:spacing w:line="360" w:lineRule="auto"/>
        <w:ind w:left="1440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</w:p>
    <w:p w14:paraId="214EF68E" w14:textId="4EA3F636" w:rsidR="008B2E11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Permiso</w:t>
      </w:r>
      <w:r w:rsidR="008A4A12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8A4A12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Funcionalidad del sistema encargada de delimitar el acceso que los usuarios</w:t>
      </w:r>
      <w:r w:rsidR="00E40A5B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de un dominio ser reconocidos por los controladores de dominio de otro dominio.</w:t>
      </w:r>
    </w:p>
    <w:p w14:paraId="032962DE" w14:textId="77777777" w:rsidR="007560C8" w:rsidRPr="007560C8" w:rsidRDefault="007560C8" w:rsidP="007560C8">
      <w:pPr>
        <w:suppressAutoHyphens/>
        <w:spacing w:line="360" w:lineRule="auto"/>
        <w:ind w:left="1440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</w:p>
    <w:p w14:paraId="6D556400" w14:textId="2D529D3C" w:rsidR="008B2E11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Relación de confianza</w:t>
      </w:r>
      <w:r w:rsidR="00E40A5B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E40A5B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Relación establecida entre dos dominios de forma que permite a los usuarios de un dominio ser reconocidos por los controladores de dominio de otro dominio.</w:t>
      </w:r>
    </w:p>
    <w:p w14:paraId="5566DD57" w14:textId="77777777" w:rsidR="007560C8" w:rsidRPr="007560C8" w:rsidRDefault="007560C8" w:rsidP="007560C8">
      <w:pPr>
        <w:suppressAutoHyphens/>
        <w:spacing w:line="360" w:lineRule="auto"/>
        <w:ind w:left="1440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</w:p>
    <w:p w14:paraId="7FEA3999" w14:textId="47EE4489" w:rsidR="008B2E11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Servicio de directorio</w:t>
      </w:r>
      <w:r w:rsidR="00AA6D8F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AA6D8F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Aplicación o conjunto de aplicaciones que sirve para, en una red informática, almacenar, organizar y centralizar la información</w:t>
      </w:r>
      <w:r w:rsidR="00A806E7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de los usuarios, equipos, grupos, dominios, recursos compartidos, políticas de seguridad, etc.</w:t>
      </w:r>
    </w:p>
    <w:p w14:paraId="1AC82007" w14:textId="77777777" w:rsidR="007560C8" w:rsidRPr="007560C8" w:rsidRDefault="007560C8" w:rsidP="007560C8">
      <w:pPr>
        <w:suppressAutoHyphens/>
        <w:spacing w:line="360" w:lineRule="auto"/>
        <w:ind w:left="1440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</w:p>
    <w:p w14:paraId="57B0AE79" w14:textId="02BAE890" w:rsidR="008B2E11" w:rsidRPr="007560C8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SID</w:t>
      </w:r>
      <w:r w:rsidR="00A806E7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A806E7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Security </w:t>
      </w:r>
      <w:proofErr w:type="spellStart"/>
      <w:r w:rsidR="00A806E7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>Indentifier</w:t>
      </w:r>
      <w:proofErr w:type="spellEnd"/>
      <w:r w:rsidR="00A806E7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o identificador de seguridad. Identificador único e inmutable de un usurario, grupo de usuarios u otro principal de seguridad.</w:t>
      </w:r>
    </w:p>
    <w:p w14:paraId="3404DA6C" w14:textId="27ED7C68" w:rsidR="007560C8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lastRenderedPageBreak/>
        <w:t>UAC</w:t>
      </w:r>
      <w:r w:rsidR="00DA3F00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DA3F00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</w:t>
      </w:r>
      <w:proofErr w:type="spellStart"/>
      <w:r w:rsidR="00DA3F00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>User</w:t>
      </w:r>
      <w:proofErr w:type="spellEnd"/>
      <w:r w:rsidR="00DA3F00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</w:t>
      </w:r>
      <w:proofErr w:type="spellStart"/>
      <w:r w:rsidR="00DA3F00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>Account</w:t>
      </w:r>
      <w:proofErr w:type="spellEnd"/>
      <w:r w:rsidR="00DA3F00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Control o control de cuentas de usuario. Infraestructura de seguridad que impide que aplicaciones maliciosas hagan cambios no autorizados en el ordenador.</w:t>
      </w:r>
    </w:p>
    <w:p w14:paraId="5CCA79D2" w14:textId="77777777" w:rsidR="007560C8" w:rsidRPr="007560C8" w:rsidRDefault="007560C8" w:rsidP="007560C8">
      <w:pPr>
        <w:suppressAutoHyphens/>
        <w:spacing w:line="360" w:lineRule="auto"/>
        <w:ind w:left="1440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</w:p>
    <w:p w14:paraId="2B952882" w14:textId="286963D5" w:rsidR="008B2E11" w:rsidRPr="007560C8" w:rsidRDefault="008B2E11" w:rsidP="007560C8">
      <w:pPr>
        <w:numPr>
          <w:ilvl w:val="1"/>
          <w:numId w:val="16"/>
        </w:numPr>
        <w:suppressAutoHyphens/>
        <w:spacing w:line="360" w:lineRule="auto"/>
        <w:jc w:val="both"/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</w:pPr>
      <w:r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Unidad Organizativa</w:t>
      </w:r>
      <w:r w:rsidR="00DA3F00" w:rsidRPr="007560C8">
        <w:rPr>
          <w:rFonts w:ascii="Segoe UI" w:eastAsia="Calibri" w:hAnsi="Segoe UI" w:cs="Segoe UI"/>
          <w:color w:val="0F0D29" w:themeColor="text1"/>
          <w:sz w:val="24"/>
          <w:szCs w:val="24"/>
        </w:rPr>
        <w:t>:</w:t>
      </w:r>
      <w:r w:rsidR="00DA3F00" w:rsidRPr="007560C8">
        <w:rPr>
          <w:rFonts w:ascii="Segoe UI" w:eastAsia="Calibri" w:hAnsi="Segoe UI" w:cs="Segoe UI"/>
          <w:b w:val="0"/>
          <w:bCs/>
          <w:color w:val="0F0D29" w:themeColor="text1"/>
          <w:sz w:val="24"/>
          <w:szCs w:val="24"/>
        </w:rPr>
        <w:t xml:space="preserve"> Objeto contenedor utilizado para organizar otros objetos de un dominio.</w:t>
      </w:r>
    </w:p>
    <w:p w14:paraId="6E4DAF3C" w14:textId="77777777" w:rsidR="00DA3F00" w:rsidRPr="007560C8" w:rsidRDefault="00DA3F00" w:rsidP="007560C8">
      <w:pPr>
        <w:suppressAutoHyphens/>
        <w:spacing w:line="360" w:lineRule="auto"/>
        <w:jc w:val="both"/>
        <w:rPr>
          <w:rFonts w:ascii="Segoe UI" w:eastAsia="Calibri" w:hAnsi="Segoe UI" w:cs="Segoe UI"/>
        </w:rPr>
      </w:pPr>
    </w:p>
    <w:p w14:paraId="143FBB0D" w14:textId="29A2DD41" w:rsidR="008B2E11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7560C8">
        <w:rPr>
          <w:rFonts w:ascii="Poppins" w:eastAsia="Calibri" w:hAnsi="Poppins" w:cs="Poppins"/>
          <w:b/>
          <w:bCs/>
        </w:rPr>
        <w:t>Define con tus palabras la función de:</w:t>
      </w:r>
    </w:p>
    <w:p w14:paraId="680ED895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6BF7A18F" w14:textId="1C97C165" w:rsidR="008B2E11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  <w:b/>
          <w:bCs/>
        </w:rPr>
        <w:t>Autentificación</w:t>
      </w:r>
      <w:r w:rsidR="00DA3F00" w:rsidRPr="007560C8">
        <w:rPr>
          <w:rFonts w:ascii="Segoe UI" w:eastAsia="Calibri" w:hAnsi="Segoe UI" w:cs="Segoe UI"/>
          <w:b/>
          <w:bCs/>
        </w:rPr>
        <w:t>:</w:t>
      </w:r>
      <w:r w:rsidR="00DA3F00" w:rsidRPr="007560C8">
        <w:rPr>
          <w:rFonts w:ascii="Segoe UI" w:eastAsia="Calibri" w:hAnsi="Segoe UI" w:cs="Segoe UI"/>
        </w:rPr>
        <w:t xml:space="preserve"> Aut</w:t>
      </w:r>
      <w:r w:rsidR="00B11DA9" w:rsidRPr="007560C8">
        <w:rPr>
          <w:rFonts w:ascii="Segoe UI" w:eastAsia="Calibri" w:hAnsi="Segoe UI" w:cs="Segoe UI"/>
        </w:rPr>
        <w:t>enti</w:t>
      </w:r>
      <w:r w:rsidR="00DA3F00" w:rsidRPr="007560C8">
        <w:rPr>
          <w:rFonts w:ascii="Segoe UI" w:eastAsia="Calibri" w:hAnsi="Segoe UI" w:cs="Segoe UI"/>
        </w:rPr>
        <w:t>cació</w:t>
      </w:r>
      <w:r w:rsidR="00B11DA9" w:rsidRPr="007560C8">
        <w:rPr>
          <w:rFonts w:ascii="Segoe UI" w:eastAsia="Calibri" w:hAnsi="Segoe UI" w:cs="Segoe UI"/>
        </w:rPr>
        <w:t>n</w:t>
      </w:r>
      <w:r w:rsidR="00DA3F00" w:rsidRPr="007560C8">
        <w:rPr>
          <w:rFonts w:ascii="Segoe UI" w:eastAsia="Calibri" w:hAnsi="Segoe UI" w:cs="Segoe UI"/>
        </w:rPr>
        <w:t xml:space="preserve"> sería </w:t>
      </w:r>
      <w:r w:rsidR="00B11DA9" w:rsidRPr="007560C8">
        <w:rPr>
          <w:rFonts w:ascii="Segoe UI" w:eastAsia="Calibri" w:hAnsi="Segoe UI" w:cs="Segoe UI"/>
        </w:rPr>
        <w:t>demostrar que eres quien dice ser.</w:t>
      </w:r>
    </w:p>
    <w:p w14:paraId="04E2FD70" w14:textId="77777777" w:rsidR="007560C8" w:rsidRPr="007560C8" w:rsidRDefault="007560C8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5FDE1DD" w14:textId="5D2AAED4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  <w:b/>
          <w:bCs/>
        </w:rPr>
        <w:t>Autorización</w:t>
      </w:r>
      <w:r w:rsidR="00B11DA9" w:rsidRPr="007560C8">
        <w:rPr>
          <w:rFonts w:ascii="Segoe UI" w:eastAsia="Calibri" w:hAnsi="Segoe UI" w:cs="Segoe UI"/>
          <w:b/>
          <w:bCs/>
        </w:rPr>
        <w:t>:</w:t>
      </w:r>
      <w:r w:rsidR="00B11DA9" w:rsidRPr="007560C8">
        <w:rPr>
          <w:rFonts w:ascii="Segoe UI" w:eastAsia="Calibri" w:hAnsi="Segoe UI" w:cs="Segoe UI"/>
        </w:rPr>
        <w:t xml:space="preserve"> Autorización sería tener permiso para algo en concreto.</w:t>
      </w:r>
    </w:p>
    <w:p w14:paraId="5880400D" w14:textId="77777777" w:rsidR="00B11DA9" w:rsidRPr="007560C8" w:rsidRDefault="00B11DA9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BCE8EEC" w14:textId="52F01393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¿Por qué es necesario crear cuentas de usuario?</w:t>
      </w:r>
    </w:p>
    <w:p w14:paraId="5F2BCB16" w14:textId="2E1AFF48" w:rsidR="006A089E" w:rsidRPr="007560C8" w:rsidRDefault="006A089E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CC04366" w14:textId="0C8F96E4" w:rsidR="006A089E" w:rsidRPr="007560C8" w:rsidRDefault="006A089E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Para así controlar quien se autentica en el equipo y tener todo más controlado.</w:t>
      </w:r>
    </w:p>
    <w:p w14:paraId="6343B356" w14:textId="77777777" w:rsidR="006A089E" w:rsidRPr="007560C8" w:rsidRDefault="006A089E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C01F8FD" w14:textId="14BBAA44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7560C8">
        <w:rPr>
          <w:rFonts w:ascii="Poppins" w:eastAsia="Calibri" w:hAnsi="Poppins" w:cs="Poppins"/>
          <w:b/>
          <w:bCs/>
        </w:rPr>
        <w:t>¿Cuántas cuentas serían necesarias crear en un servidor?</w:t>
      </w:r>
    </w:p>
    <w:p w14:paraId="7E7F9EE8" w14:textId="77777777" w:rsidR="006A089E" w:rsidRPr="007560C8" w:rsidRDefault="006A089E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62B9BB14" w14:textId="03B64CD9" w:rsidR="008B2E11" w:rsidRPr="007560C8" w:rsidRDefault="008B2E11" w:rsidP="007560C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Tantas como usuarios como usen el servidor</w:t>
      </w:r>
      <w:r w:rsidR="007560C8">
        <w:rPr>
          <w:rFonts w:ascii="Segoe UI" w:eastAsia="Calibri" w:hAnsi="Segoe UI" w:cs="Segoe UI"/>
        </w:rPr>
        <w:t>;</w:t>
      </w:r>
    </w:p>
    <w:p w14:paraId="0A4ADED0" w14:textId="03AECF37" w:rsidR="008B2E11" w:rsidRPr="007560C8" w:rsidRDefault="008B2E11" w:rsidP="007560C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Cuenta del administrador</w:t>
      </w:r>
      <w:r w:rsidR="007560C8">
        <w:rPr>
          <w:rFonts w:ascii="Segoe UI" w:eastAsia="Calibri" w:hAnsi="Segoe UI" w:cs="Segoe UI"/>
        </w:rPr>
        <w:t>;</w:t>
      </w:r>
    </w:p>
    <w:p w14:paraId="75527E4B" w14:textId="6450352A" w:rsidR="008B2E11" w:rsidRPr="007560C8" w:rsidRDefault="008B2E11" w:rsidP="007560C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Cuentas de servicios del sistema para controlar el acceso a sus recursos</w:t>
      </w:r>
      <w:r w:rsidR="007560C8">
        <w:rPr>
          <w:rFonts w:ascii="Segoe UI" w:eastAsia="Calibri" w:hAnsi="Segoe UI" w:cs="Segoe UI"/>
        </w:rPr>
        <w:t>.</w:t>
      </w:r>
    </w:p>
    <w:p w14:paraId="7F61DDAB" w14:textId="77777777" w:rsidR="006A089E" w:rsidRPr="007560C8" w:rsidRDefault="006A089E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  <w:b/>
          <w:bCs/>
        </w:rPr>
      </w:pPr>
    </w:p>
    <w:p w14:paraId="78C3EDF1" w14:textId="6F1E37F3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¿Que son los grupos? Finalidad de su creación</w:t>
      </w:r>
    </w:p>
    <w:p w14:paraId="75555E49" w14:textId="670EFDD8" w:rsidR="006A089E" w:rsidRPr="007560C8" w:rsidRDefault="006A089E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52D33E4" w14:textId="1296218A" w:rsidR="006A089E" w:rsidRPr="007560C8" w:rsidRDefault="009E061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Una cuenta de grupo es una colección de cuentas de usuario que se puede utilizar para asignar un conjunto de permisos y derechos a varios usuarios al mismo tiempo.</w:t>
      </w:r>
    </w:p>
    <w:p w14:paraId="31029BC9" w14:textId="660E7B29" w:rsidR="006A089E" w:rsidRDefault="006A089E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497B573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F8C2992" w14:textId="59E42A17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>Tipos de usuarios</w:t>
      </w:r>
    </w:p>
    <w:p w14:paraId="212F9624" w14:textId="399F9821" w:rsidR="006454CF" w:rsidRPr="007560C8" w:rsidRDefault="006454CF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A9BF48B" w14:textId="358947B7" w:rsidR="006454CF" w:rsidRDefault="006454CF" w:rsidP="007560C8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Locale</w:t>
      </w:r>
      <w:r w:rsidR="003052E0" w:rsidRPr="007560C8">
        <w:rPr>
          <w:rFonts w:ascii="Segoe UI" w:eastAsia="Calibri" w:hAnsi="Segoe UI" w:cs="Segoe UI"/>
          <w:b/>
          <w:bCs/>
        </w:rPr>
        <w:t>s</w:t>
      </w:r>
      <w:r w:rsidRPr="007560C8">
        <w:rPr>
          <w:rFonts w:ascii="Segoe UI" w:eastAsia="Calibri" w:hAnsi="Segoe UI" w:cs="Segoe UI"/>
          <w:b/>
          <w:bCs/>
        </w:rPr>
        <w:t>:</w:t>
      </w:r>
    </w:p>
    <w:p w14:paraId="6E91198F" w14:textId="77777777" w:rsidR="007560C8" w:rsidRPr="007560C8" w:rsidRDefault="007560C8" w:rsidP="007560C8">
      <w:pPr>
        <w:pStyle w:val="Prrafodelista"/>
        <w:spacing w:line="360" w:lineRule="auto"/>
        <w:ind w:left="1080"/>
        <w:jc w:val="both"/>
        <w:rPr>
          <w:rFonts w:ascii="Segoe UI" w:eastAsia="Calibri" w:hAnsi="Segoe UI" w:cs="Segoe UI"/>
          <w:b/>
          <w:bCs/>
        </w:rPr>
      </w:pPr>
    </w:p>
    <w:p w14:paraId="01CCA03E" w14:textId="25437145" w:rsidR="006454CF" w:rsidRPr="007560C8" w:rsidRDefault="006454CF" w:rsidP="007560C8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Administrador;</w:t>
      </w:r>
    </w:p>
    <w:p w14:paraId="275D3358" w14:textId="061CE121" w:rsidR="006454CF" w:rsidRPr="007560C8" w:rsidRDefault="006454CF" w:rsidP="007560C8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Invitado;</w:t>
      </w:r>
    </w:p>
    <w:p w14:paraId="1CF57426" w14:textId="4F8E7A3C" w:rsidR="006454CF" w:rsidRDefault="006454CF" w:rsidP="007560C8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Estándar.</w:t>
      </w:r>
    </w:p>
    <w:p w14:paraId="27F4303B" w14:textId="77777777" w:rsidR="007560C8" w:rsidRPr="007560C8" w:rsidRDefault="007560C8" w:rsidP="007560C8">
      <w:pPr>
        <w:pStyle w:val="Prrafodelista"/>
        <w:spacing w:line="360" w:lineRule="auto"/>
        <w:ind w:left="1800"/>
        <w:jc w:val="both"/>
        <w:rPr>
          <w:rFonts w:ascii="Segoe UI" w:eastAsia="Calibri" w:hAnsi="Segoe UI" w:cs="Segoe UI"/>
        </w:rPr>
      </w:pPr>
    </w:p>
    <w:p w14:paraId="7A5FD450" w14:textId="2C10068C" w:rsidR="006454CF" w:rsidRPr="007560C8" w:rsidRDefault="006454CF" w:rsidP="007560C8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Globales</w:t>
      </w:r>
      <w:r w:rsidR="003052E0" w:rsidRPr="007560C8">
        <w:rPr>
          <w:rFonts w:ascii="Segoe UI" w:eastAsia="Calibri" w:hAnsi="Segoe UI" w:cs="Segoe UI"/>
          <w:b/>
          <w:bCs/>
        </w:rPr>
        <w:t>.</w:t>
      </w:r>
    </w:p>
    <w:p w14:paraId="2836B0A2" w14:textId="77777777" w:rsidR="006454CF" w:rsidRPr="007560C8" w:rsidRDefault="006454CF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F2372A0" w14:textId="5C95EFA7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¿Como se identifican las cuentas? Explica</w:t>
      </w:r>
    </w:p>
    <w:p w14:paraId="7F17B72D" w14:textId="4BDB2D90" w:rsidR="003052E0" w:rsidRPr="007560C8" w:rsidRDefault="003052E0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036CCCE" w14:textId="527F9278" w:rsidR="003052E0" w:rsidRDefault="003052E0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 xml:space="preserve">Todas las cuentas de usuario se identifican con un </w:t>
      </w:r>
      <w:r w:rsidRPr="007560C8">
        <w:rPr>
          <w:rFonts w:ascii="Segoe UI" w:eastAsia="Calibri" w:hAnsi="Segoe UI" w:cs="Segoe UI"/>
          <w:b/>
          <w:bCs/>
        </w:rPr>
        <w:t>SID</w:t>
      </w:r>
      <w:r w:rsidRPr="007560C8">
        <w:rPr>
          <w:rFonts w:ascii="Segoe UI" w:eastAsia="Calibri" w:hAnsi="Segoe UI" w:cs="Segoe UI"/>
        </w:rPr>
        <w:t xml:space="preserve"> (</w:t>
      </w:r>
      <w:r w:rsidRPr="007560C8">
        <w:rPr>
          <w:rFonts w:ascii="Segoe UI" w:eastAsia="Calibri" w:hAnsi="Segoe UI" w:cs="Segoe UI"/>
          <w:b/>
          <w:bCs/>
        </w:rPr>
        <w:t xml:space="preserve">Security </w:t>
      </w:r>
      <w:proofErr w:type="spellStart"/>
      <w:r w:rsidRPr="007560C8">
        <w:rPr>
          <w:rFonts w:ascii="Segoe UI" w:eastAsia="Calibri" w:hAnsi="Segoe UI" w:cs="Segoe UI"/>
          <w:b/>
          <w:bCs/>
        </w:rPr>
        <w:t>Identifier</w:t>
      </w:r>
      <w:proofErr w:type="spellEnd"/>
      <w:r w:rsidRPr="007560C8">
        <w:rPr>
          <w:rFonts w:ascii="Segoe UI" w:eastAsia="Calibri" w:hAnsi="Segoe UI" w:cs="Segoe UI"/>
          <w:b/>
          <w:bCs/>
        </w:rPr>
        <w:t xml:space="preserve"> o Identificador de seguridad</w:t>
      </w:r>
      <w:r w:rsidRPr="007560C8">
        <w:rPr>
          <w:rFonts w:ascii="Segoe UI" w:eastAsia="Calibri" w:hAnsi="Segoe UI" w:cs="Segoe UI"/>
        </w:rPr>
        <w:t>), que se trata de un número de identificación único para cada usuario.</w:t>
      </w:r>
    </w:p>
    <w:p w14:paraId="0322F325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DF11A85" w14:textId="2B3A1D35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7560C8">
        <w:rPr>
          <w:rFonts w:ascii="Poppins" w:eastAsia="Calibri" w:hAnsi="Poppins" w:cs="Poppins"/>
          <w:b/>
          <w:bCs/>
        </w:rPr>
        <w:t>UAC</w:t>
      </w:r>
    </w:p>
    <w:p w14:paraId="6F7F4495" w14:textId="77777777" w:rsidR="003052E0" w:rsidRPr="007560C8" w:rsidRDefault="003052E0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5935B94" w14:textId="2B42E926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¿Qué es?</w:t>
      </w:r>
    </w:p>
    <w:p w14:paraId="40F72A6D" w14:textId="5BDCD138" w:rsidR="003052E0" w:rsidRPr="007560C8" w:rsidRDefault="003052E0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41532D48" w14:textId="61AF2DCB" w:rsidR="003C79F4" w:rsidRPr="007560C8" w:rsidRDefault="00213CCE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proofErr w:type="spellStart"/>
      <w:r w:rsidRPr="007560C8">
        <w:rPr>
          <w:rFonts w:ascii="Segoe UI" w:eastAsia="Calibri" w:hAnsi="Segoe UI" w:cs="Segoe UI"/>
          <w:b/>
          <w:bCs/>
        </w:rPr>
        <w:t>User</w:t>
      </w:r>
      <w:proofErr w:type="spellEnd"/>
      <w:r w:rsidRPr="007560C8">
        <w:rPr>
          <w:rFonts w:ascii="Segoe UI" w:eastAsia="Calibri" w:hAnsi="Segoe UI" w:cs="Segoe UI"/>
          <w:b/>
          <w:bCs/>
        </w:rPr>
        <w:t xml:space="preserve"> </w:t>
      </w:r>
      <w:proofErr w:type="spellStart"/>
      <w:r w:rsidRPr="007560C8">
        <w:rPr>
          <w:rFonts w:ascii="Segoe UI" w:eastAsia="Calibri" w:hAnsi="Segoe UI" w:cs="Segoe UI"/>
          <w:b/>
          <w:bCs/>
        </w:rPr>
        <w:t>Account</w:t>
      </w:r>
      <w:proofErr w:type="spellEnd"/>
      <w:r w:rsidRPr="007560C8">
        <w:rPr>
          <w:rFonts w:ascii="Segoe UI" w:eastAsia="Calibri" w:hAnsi="Segoe UI" w:cs="Segoe UI"/>
          <w:b/>
          <w:bCs/>
        </w:rPr>
        <w:t xml:space="preserve"> Control</w:t>
      </w:r>
      <w:r w:rsidRPr="007560C8">
        <w:rPr>
          <w:rFonts w:ascii="Segoe UI" w:eastAsia="Calibri" w:hAnsi="Segoe UI" w:cs="Segoe UI"/>
        </w:rPr>
        <w:t xml:space="preserve"> o control de cuentas de usuario</w:t>
      </w:r>
      <w:r w:rsidR="00516BAE" w:rsidRPr="007560C8">
        <w:rPr>
          <w:rFonts w:ascii="Segoe UI" w:eastAsia="Calibri" w:hAnsi="Segoe UI" w:cs="Segoe UI"/>
        </w:rPr>
        <w:t xml:space="preserve"> </w:t>
      </w:r>
    </w:p>
    <w:p w14:paraId="39C7BCB7" w14:textId="77777777" w:rsidR="003C79F4" w:rsidRPr="007560C8" w:rsidRDefault="003C79F4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A1A3A81" w14:textId="72AF6C1E" w:rsidR="003052E0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Función</w:t>
      </w:r>
    </w:p>
    <w:p w14:paraId="4ED39E07" w14:textId="2762585F" w:rsidR="00E74F42" w:rsidRPr="007560C8" w:rsidRDefault="00E74F42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2E50896" w14:textId="1141E95D" w:rsidR="00E74F42" w:rsidRPr="007560C8" w:rsidRDefault="000C10EE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Se encarga de notificar alertas de seguridad el sistema al usuario.</w:t>
      </w:r>
    </w:p>
    <w:p w14:paraId="033D69F7" w14:textId="69853938" w:rsidR="00E74F42" w:rsidRDefault="00E74F42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36F10E75" w14:textId="58C474AC" w:rsidR="007560C8" w:rsidRDefault="007560C8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3BCBFFB" w14:textId="7B1DBD52" w:rsidR="007560C8" w:rsidRDefault="007560C8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3EF4FB62" w14:textId="575CBD89" w:rsidR="007560C8" w:rsidRDefault="007560C8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BE00FEE" w14:textId="77777777" w:rsidR="007560C8" w:rsidRPr="007560C8" w:rsidRDefault="007560C8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15FDBD6" w14:textId="364C5F60" w:rsidR="003052E0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lastRenderedPageBreak/>
        <w:t>¿Cómo puedo acceder?</w:t>
      </w:r>
    </w:p>
    <w:p w14:paraId="2AF3AAA9" w14:textId="60E6E57E" w:rsidR="000C10EE" w:rsidRPr="007560C8" w:rsidRDefault="000C10EE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4FEF349" w14:textId="6964AB0C" w:rsidR="000C10EE" w:rsidRPr="007560C8" w:rsidRDefault="008C6BAE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Desde Panel de control / Sistemas y seguridad / Seguridad y mantenimiento / Configuración de control de cuentas de usuarios, es posible configurar los niveles de alerta que desean activar.</w:t>
      </w:r>
    </w:p>
    <w:p w14:paraId="774A0D69" w14:textId="77777777" w:rsidR="000C10EE" w:rsidRPr="007560C8" w:rsidRDefault="000C10EE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56858D2" w14:textId="3070ECE3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Niveles</w:t>
      </w:r>
    </w:p>
    <w:p w14:paraId="773C8BFD" w14:textId="68D36CB5" w:rsidR="00B93B53" w:rsidRPr="007560C8" w:rsidRDefault="00B93B53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1FE4914" w14:textId="2BA19506" w:rsidR="00B93B53" w:rsidRPr="007560C8" w:rsidRDefault="00B93B53" w:rsidP="007560C8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Notificarlo siempre</w:t>
      </w:r>
      <w:r w:rsidR="005117D6" w:rsidRPr="007560C8">
        <w:rPr>
          <w:rFonts w:ascii="Segoe UI" w:eastAsia="Calibri" w:hAnsi="Segoe UI" w:cs="Segoe UI"/>
        </w:rPr>
        <w:t>.</w:t>
      </w:r>
    </w:p>
    <w:p w14:paraId="70DEC179" w14:textId="5DCF17FB" w:rsidR="005117D6" w:rsidRPr="007560C8" w:rsidRDefault="005117D6" w:rsidP="007560C8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Notificarlo solamente cuando una aplicación intente realizar cambios en el equipo</w:t>
      </w:r>
      <w:r w:rsidR="004C1B8C" w:rsidRPr="007560C8">
        <w:rPr>
          <w:rFonts w:ascii="Segoe UI" w:eastAsia="Calibri" w:hAnsi="Segoe UI" w:cs="Segoe UI"/>
        </w:rPr>
        <w:t xml:space="preserve"> (predeterminado)</w:t>
      </w:r>
      <w:r w:rsidRPr="007560C8">
        <w:rPr>
          <w:rFonts w:ascii="Segoe UI" w:eastAsia="Calibri" w:hAnsi="Segoe UI" w:cs="Segoe UI"/>
        </w:rPr>
        <w:t>.</w:t>
      </w:r>
    </w:p>
    <w:p w14:paraId="093F3112" w14:textId="3C45D37C" w:rsidR="005117D6" w:rsidRPr="007560C8" w:rsidRDefault="005117D6" w:rsidP="007560C8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 xml:space="preserve">Notificarlo solo cuando una aplicación intente realizar cambios </w:t>
      </w:r>
      <w:r w:rsidR="00482FAB" w:rsidRPr="007560C8">
        <w:rPr>
          <w:rFonts w:ascii="Segoe UI" w:eastAsia="Calibri" w:hAnsi="Segoe UI" w:cs="Segoe UI"/>
        </w:rPr>
        <w:t>en el equipo</w:t>
      </w:r>
      <w:r w:rsidR="004C1B8C" w:rsidRPr="007560C8">
        <w:rPr>
          <w:rFonts w:ascii="Segoe UI" w:eastAsia="Calibri" w:hAnsi="Segoe UI" w:cs="Segoe UI"/>
        </w:rPr>
        <w:t xml:space="preserve"> (no atenuar el escritorio)</w:t>
      </w:r>
      <w:r w:rsidR="00482FAB" w:rsidRPr="007560C8">
        <w:rPr>
          <w:rFonts w:ascii="Segoe UI" w:eastAsia="Calibri" w:hAnsi="Segoe UI" w:cs="Segoe UI"/>
        </w:rPr>
        <w:t>.</w:t>
      </w:r>
    </w:p>
    <w:p w14:paraId="75DE99A4" w14:textId="72ABF8C8" w:rsidR="00482FAB" w:rsidRPr="007560C8" w:rsidRDefault="00482FAB" w:rsidP="007560C8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No notificarlo</w:t>
      </w:r>
      <w:r w:rsidR="004C1B8C" w:rsidRPr="007560C8">
        <w:rPr>
          <w:rFonts w:ascii="Segoe UI" w:eastAsia="Calibri" w:hAnsi="Segoe UI" w:cs="Segoe UI"/>
        </w:rPr>
        <w:t>.</w:t>
      </w:r>
    </w:p>
    <w:p w14:paraId="3B8188B3" w14:textId="77777777" w:rsidR="003052E0" w:rsidRPr="007560C8" w:rsidRDefault="003052E0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F24236E" w14:textId="6CD7F383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¿Se puede eliminar la cuenta administradora?</w:t>
      </w:r>
    </w:p>
    <w:p w14:paraId="33A5E80B" w14:textId="7EC3C6C8" w:rsidR="004C1B8C" w:rsidRPr="007560C8" w:rsidRDefault="004C1B8C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C46DCF1" w14:textId="20E81A3D" w:rsidR="00BE5E12" w:rsidRDefault="008A6CF7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La cuenta de administrador no puede ser eliminada, aunque sí cambiarle el nombre o deshabilitarla.</w:t>
      </w:r>
    </w:p>
    <w:p w14:paraId="0343558E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86FF874" w14:textId="27F88F77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Formas de acceder a la herramienta de administrador de usuarios</w:t>
      </w:r>
    </w:p>
    <w:p w14:paraId="05A48646" w14:textId="13BFEE32" w:rsidR="00BE5E12" w:rsidRPr="007560C8" w:rsidRDefault="00BE5E12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521A192" w14:textId="2D8E3A17" w:rsidR="00BE5E12" w:rsidRPr="007560C8" w:rsidRDefault="00BE5E12" w:rsidP="007560C8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Desde el panel de control / Cuentas de usuario / Administrar cuentas.</w:t>
      </w:r>
    </w:p>
    <w:p w14:paraId="7FA4B527" w14:textId="6ABF72CE" w:rsidR="00EB5DD4" w:rsidRPr="007560C8" w:rsidRDefault="00EB5DD4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DA42765" w14:textId="0F63E65D" w:rsidR="00EB5DD4" w:rsidRPr="007560C8" w:rsidRDefault="00EB5DD4" w:rsidP="007560C8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Desde el menú de inicio, buscar Administrador de equipos / Usuarios y grupos locales / Usuarios.</w:t>
      </w:r>
    </w:p>
    <w:p w14:paraId="5919BF7F" w14:textId="2023BA14" w:rsidR="00BE5E12" w:rsidRDefault="00BE5E12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5A64B1D" w14:textId="279C53B4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343F4C3" w14:textId="5111A48C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CE2622E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A9B7941" w14:textId="319F7917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>Requisitos de la contraseña</w:t>
      </w:r>
    </w:p>
    <w:p w14:paraId="4DF52E50" w14:textId="51FE8D6D" w:rsidR="00C27A4A" w:rsidRPr="007560C8" w:rsidRDefault="00C27A4A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D846AB0" w14:textId="3FCE983D" w:rsidR="00C27A4A" w:rsidRPr="007560C8" w:rsidRDefault="00AB65BE" w:rsidP="007560C8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El usuario debe cambiar la contraseña en el siguiente inicio de sesión.</w:t>
      </w:r>
    </w:p>
    <w:p w14:paraId="73B321C4" w14:textId="6BDFCD17" w:rsidR="00AB65BE" w:rsidRPr="007560C8" w:rsidRDefault="00B857F8" w:rsidP="007560C8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El usuario no puede cambiar la contraseña.</w:t>
      </w:r>
    </w:p>
    <w:p w14:paraId="03CBEB56" w14:textId="5565D8BD" w:rsidR="00B857F8" w:rsidRPr="007560C8" w:rsidRDefault="00B857F8" w:rsidP="007560C8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La contraseña nunca caduca.</w:t>
      </w:r>
    </w:p>
    <w:p w14:paraId="3F38A0FA" w14:textId="1E3DB41A" w:rsidR="00B857F8" w:rsidRPr="007560C8" w:rsidRDefault="00B857F8" w:rsidP="007560C8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La cuenta está deshabilitada.</w:t>
      </w:r>
    </w:p>
    <w:p w14:paraId="5BB5A588" w14:textId="77777777" w:rsidR="00C27A4A" w:rsidRPr="007560C8" w:rsidRDefault="00C27A4A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987A5A1" w14:textId="239FB609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¿Como hacemos para que un usuario tenga privilegios de administrador?</w:t>
      </w:r>
    </w:p>
    <w:p w14:paraId="411736F5" w14:textId="32A43DFB" w:rsidR="00864343" w:rsidRPr="007560C8" w:rsidRDefault="0086434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61EA8C04" w14:textId="52522908" w:rsidR="00864343" w:rsidRPr="007560C8" w:rsidRDefault="0086434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Se le añade al grupo Administrador</w:t>
      </w:r>
      <w:r w:rsidR="007560C8">
        <w:rPr>
          <w:rFonts w:ascii="Segoe UI" w:eastAsia="Calibri" w:hAnsi="Segoe UI" w:cs="Segoe UI"/>
        </w:rPr>
        <w:t>es.</w:t>
      </w:r>
    </w:p>
    <w:p w14:paraId="6E3A2EC6" w14:textId="77777777" w:rsidR="00864343" w:rsidRPr="007560C8" w:rsidRDefault="0086434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3E9E470" w14:textId="35BA5929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Para que sirve las consolas:</w:t>
      </w:r>
    </w:p>
    <w:p w14:paraId="48FB4725" w14:textId="77777777" w:rsidR="00864343" w:rsidRPr="007560C8" w:rsidRDefault="0086434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EED5315" w14:textId="54F3DBBF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</w:rPr>
      </w:pPr>
      <w:proofErr w:type="spellStart"/>
      <w:r w:rsidRPr="007560C8">
        <w:rPr>
          <w:rFonts w:ascii="Segoe UI" w:eastAsia="Calibri" w:hAnsi="Segoe UI" w:cs="Segoe UI"/>
          <w:b/>
          <w:bCs/>
        </w:rPr>
        <w:t>lusrmgr.msc</w:t>
      </w:r>
      <w:proofErr w:type="spellEnd"/>
      <w:r w:rsidR="007560C8">
        <w:rPr>
          <w:rFonts w:ascii="Segoe UI" w:eastAsia="Calibri" w:hAnsi="Segoe UI" w:cs="Segoe UI"/>
        </w:rPr>
        <w:t>:</w:t>
      </w:r>
      <w:r w:rsidRPr="007560C8">
        <w:rPr>
          <w:rFonts w:ascii="Segoe UI" w:eastAsia="Calibri" w:hAnsi="Segoe UI" w:cs="Segoe UI"/>
        </w:rPr>
        <w:t xml:space="preserve"> </w:t>
      </w:r>
      <w:r w:rsidR="00FE21B9" w:rsidRPr="007560C8">
        <w:rPr>
          <w:rFonts w:ascii="Segoe UI" w:eastAsia="Calibri" w:hAnsi="Segoe UI" w:cs="Segoe UI"/>
        </w:rPr>
        <w:t>Es otra forma de ejecutar el administrador de usuarios y grupos locales</w:t>
      </w:r>
      <w:r w:rsidR="007560C8">
        <w:rPr>
          <w:rFonts w:ascii="Segoe UI" w:eastAsia="Calibri" w:hAnsi="Segoe UI" w:cs="Segoe UI"/>
        </w:rPr>
        <w:t>;</w:t>
      </w:r>
    </w:p>
    <w:p w14:paraId="519947E3" w14:textId="2A420B26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</w:rPr>
      </w:pPr>
      <w:proofErr w:type="spellStart"/>
      <w:r w:rsidRPr="007560C8">
        <w:rPr>
          <w:rFonts w:ascii="Segoe UI" w:eastAsia="Calibri" w:hAnsi="Segoe UI" w:cs="Segoe UI"/>
          <w:b/>
          <w:bCs/>
        </w:rPr>
        <w:t>Secpol.msc</w:t>
      </w:r>
      <w:proofErr w:type="spellEnd"/>
      <w:r w:rsidR="007560C8">
        <w:rPr>
          <w:rFonts w:ascii="Segoe UI" w:eastAsia="Calibri" w:hAnsi="Segoe UI" w:cs="Segoe UI"/>
        </w:rPr>
        <w:t xml:space="preserve">: </w:t>
      </w:r>
      <w:r w:rsidR="00FE21B9" w:rsidRPr="007560C8">
        <w:rPr>
          <w:rFonts w:ascii="Segoe UI" w:eastAsia="Calibri" w:hAnsi="Segoe UI" w:cs="Segoe UI"/>
        </w:rPr>
        <w:t>Ejecuta la directiva de seguridad local</w:t>
      </w:r>
      <w:r w:rsidR="007560C8">
        <w:rPr>
          <w:rFonts w:ascii="Segoe UI" w:eastAsia="Calibri" w:hAnsi="Segoe UI" w:cs="Segoe UI"/>
        </w:rPr>
        <w:t>.</w:t>
      </w:r>
    </w:p>
    <w:p w14:paraId="770999D9" w14:textId="77777777" w:rsidR="00864343" w:rsidRPr="007560C8" w:rsidRDefault="00864343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067A197" w14:textId="4FEFDB6D" w:rsidR="008B2E11" w:rsidRPr="007560C8" w:rsidRDefault="00FB0138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¿</w:t>
      </w:r>
      <w:r w:rsidR="008B2E11" w:rsidRPr="007560C8">
        <w:rPr>
          <w:rFonts w:ascii="Poppins" w:eastAsia="Calibri" w:hAnsi="Poppins" w:cs="Poppins"/>
        </w:rPr>
        <w:t>Que son las runas?</w:t>
      </w:r>
    </w:p>
    <w:p w14:paraId="3FC1D06B" w14:textId="09658153" w:rsidR="00FB0138" w:rsidRPr="007560C8" w:rsidRDefault="00FB013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DE9C0B1" w14:textId="239EC389" w:rsidR="00FB0138" w:rsidRPr="007560C8" w:rsidRDefault="00C76B91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>Runas es comando que se encarga de iniciar sesión en un usuario local desde una misma terminal.</w:t>
      </w:r>
    </w:p>
    <w:p w14:paraId="715BC1B6" w14:textId="77777777" w:rsidR="00C76B91" w:rsidRPr="007560C8" w:rsidRDefault="00C76B91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2AED455" w14:textId="1CC02D12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 xml:space="preserve">¿Como Ejecutar </w:t>
      </w:r>
      <w:proofErr w:type="spellStart"/>
      <w:r w:rsidRPr="007560C8">
        <w:rPr>
          <w:rFonts w:ascii="Poppins" w:eastAsia="Calibri" w:hAnsi="Poppins" w:cs="Poppins"/>
        </w:rPr>
        <w:t>cmd</w:t>
      </w:r>
      <w:proofErr w:type="spellEnd"/>
      <w:r w:rsidRPr="007560C8">
        <w:rPr>
          <w:rFonts w:ascii="Poppins" w:eastAsia="Calibri" w:hAnsi="Poppins" w:cs="Poppins"/>
        </w:rPr>
        <w:t xml:space="preserve"> como administrador?</w:t>
      </w:r>
    </w:p>
    <w:p w14:paraId="138DDE43" w14:textId="44947832" w:rsidR="00C76B91" w:rsidRPr="007560C8" w:rsidRDefault="00C76B91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ED3F76D" w14:textId="2D48D15C" w:rsidR="00C76B91" w:rsidRDefault="00C76B91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 xml:space="preserve">La </w:t>
      </w:r>
      <w:proofErr w:type="spellStart"/>
      <w:r w:rsidRPr="007560C8">
        <w:rPr>
          <w:rFonts w:ascii="Segoe UI" w:eastAsia="Calibri" w:hAnsi="Segoe UI" w:cs="Segoe UI"/>
        </w:rPr>
        <w:t>cmd</w:t>
      </w:r>
      <w:proofErr w:type="spellEnd"/>
      <w:r w:rsidRPr="007560C8">
        <w:rPr>
          <w:rFonts w:ascii="Segoe UI" w:eastAsia="Calibri" w:hAnsi="Segoe UI" w:cs="Segoe UI"/>
        </w:rPr>
        <w:t xml:space="preserve"> se puede ejecutar como administrador haciendo </w:t>
      </w:r>
      <w:proofErr w:type="spellStart"/>
      <w:r w:rsidRPr="007560C8">
        <w:rPr>
          <w:rFonts w:ascii="Segoe UI" w:eastAsia="Calibri" w:hAnsi="Segoe UI" w:cs="Segoe UI"/>
          <w:b/>
          <w:bCs/>
        </w:rPr>
        <w:t>click</w:t>
      </w:r>
      <w:proofErr w:type="spellEnd"/>
      <w:r w:rsidRPr="007560C8">
        <w:rPr>
          <w:rFonts w:ascii="Segoe UI" w:eastAsia="Calibri" w:hAnsi="Segoe UI" w:cs="Segoe UI"/>
          <w:b/>
          <w:bCs/>
        </w:rPr>
        <w:t xml:space="preserve"> derecho</w:t>
      </w:r>
      <w:r w:rsidRPr="007560C8">
        <w:rPr>
          <w:rFonts w:ascii="Segoe UI" w:eastAsia="Calibri" w:hAnsi="Segoe UI" w:cs="Segoe UI"/>
        </w:rPr>
        <w:t xml:space="preserve"> sobre ella y pulsar en “</w:t>
      </w:r>
      <w:r w:rsidRPr="007560C8">
        <w:rPr>
          <w:rFonts w:ascii="Segoe UI" w:eastAsia="Calibri" w:hAnsi="Segoe UI" w:cs="Segoe UI"/>
          <w:b/>
          <w:bCs/>
        </w:rPr>
        <w:t>Ejecutar como administrador</w:t>
      </w:r>
      <w:r w:rsidRPr="007560C8">
        <w:rPr>
          <w:rFonts w:ascii="Segoe UI" w:eastAsia="Calibri" w:hAnsi="Segoe UI" w:cs="Segoe UI"/>
        </w:rPr>
        <w:t>”</w:t>
      </w:r>
    </w:p>
    <w:p w14:paraId="5D9488EB" w14:textId="43806FD4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>
        <w:rPr>
          <w:rFonts w:ascii="Segoe UI" w:eastAsia="Calibri" w:hAnsi="Segoe UI" w:cs="Segoe UI"/>
        </w:rPr>
        <w:t xml:space="preserve">O también lo podemos ejecutar mediante el comando </w:t>
      </w:r>
      <w:r w:rsidRPr="007560C8">
        <w:rPr>
          <w:rFonts w:ascii="Segoe UI" w:eastAsia="Calibri" w:hAnsi="Segoe UI" w:cs="Segoe UI"/>
          <w:b/>
          <w:bCs/>
        </w:rPr>
        <w:t>runas /</w:t>
      </w:r>
      <w:proofErr w:type="spellStart"/>
      <w:proofErr w:type="gramStart"/>
      <w:r w:rsidRPr="007560C8">
        <w:rPr>
          <w:rFonts w:ascii="Segoe UI" w:eastAsia="Calibri" w:hAnsi="Segoe UI" w:cs="Segoe UI"/>
          <w:b/>
          <w:bCs/>
        </w:rPr>
        <w:t>user:administrador</w:t>
      </w:r>
      <w:proofErr w:type="spellEnd"/>
      <w:proofErr w:type="gramEnd"/>
      <w:r w:rsidRPr="007560C8">
        <w:rPr>
          <w:rFonts w:ascii="Segoe UI" w:eastAsia="Calibri" w:hAnsi="Segoe UI" w:cs="Segoe UI"/>
          <w:b/>
          <w:bCs/>
        </w:rPr>
        <w:t xml:space="preserve"> </w:t>
      </w:r>
      <w:proofErr w:type="spellStart"/>
      <w:r w:rsidRPr="007560C8">
        <w:rPr>
          <w:rFonts w:ascii="Segoe UI" w:eastAsia="Calibri" w:hAnsi="Segoe UI" w:cs="Segoe UI"/>
          <w:b/>
          <w:bCs/>
        </w:rPr>
        <w:t>cmd</w:t>
      </w:r>
      <w:proofErr w:type="spellEnd"/>
    </w:p>
    <w:p w14:paraId="2D66ADD6" w14:textId="3948E765" w:rsidR="00C76B91" w:rsidRPr="007560C8" w:rsidRDefault="00C76B91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5D40EF3" w14:textId="77777777" w:rsidR="00C76B91" w:rsidRPr="007560C8" w:rsidRDefault="00C76B91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0B9E79B" w14:textId="43CB24CA" w:rsidR="00C76B9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>Averigua que aplicación o herramienta se utiliza para gestionar los usuarios existentes en un sistema operativo de una forma rápida y sencilla, todo ello a través de comandos por consola</w:t>
      </w:r>
      <w:r w:rsidR="007560C8">
        <w:rPr>
          <w:rFonts w:ascii="Poppins" w:eastAsia="Calibri" w:hAnsi="Poppins" w:cs="Poppins"/>
        </w:rPr>
        <w:t>.</w:t>
      </w:r>
    </w:p>
    <w:p w14:paraId="4CAEF0B6" w14:textId="6E556289" w:rsidR="003B7605" w:rsidRPr="007560C8" w:rsidRDefault="003B7605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CB21B9A" w14:textId="07B026A4" w:rsidR="003B7605" w:rsidRPr="007560C8" w:rsidRDefault="003B7605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 xml:space="preserve">La forma más fácil de gestionar usuarios mediante comandos es con la entrada </w:t>
      </w:r>
      <w:r w:rsidRPr="007560C8">
        <w:rPr>
          <w:rFonts w:ascii="Segoe UI" w:eastAsia="Calibri" w:hAnsi="Segoe UI" w:cs="Segoe UI"/>
          <w:b/>
          <w:bCs/>
        </w:rPr>
        <w:t xml:space="preserve">net </w:t>
      </w:r>
      <w:proofErr w:type="spellStart"/>
      <w:r w:rsidRPr="007560C8">
        <w:rPr>
          <w:rFonts w:ascii="Segoe UI" w:eastAsia="Calibri" w:hAnsi="Segoe UI" w:cs="Segoe UI"/>
          <w:b/>
          <w:bCs/>
        </w:rPr>
        <w:t>user</w:t>
      </w:r>
      <w:proofErr w:type="spellEnd"/>
      <w:r w:rsidRPr="007560C8">
        <w:rPr>
          <w:rFonts w:ascii="Segoe UI" w:eastAsia="Calibri" w:hAnsi="Segoe UI" w:cs="Segoe UI"/>
        </w:rPr>
        <w:t>.</w:t>
      </w:r>
    </w:p>
    <w:p w14:paraId="4E67924D" w14:textId="77777777" w:rsidR="00C76B91" w:rsidRPr="007560C8" w:rsidRDefault="00C76B91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40E43A0" w14:textId="0BC71D13" w:rsidR="008B2E11" w:rsidRPr="007560C8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Verifica si funciona para CMD y PowerShell</w:t>
      </w:r>
    </w:p>
    <w:p w14:paraId="70B31DEB" w14:textId="228FAD2B" w:rsidR="003B7605" w:rsidRPr="007560C8" w:rsidRDefault="003B7605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CF31A91" w14:textId="6562982B" w:rsidR="003B7605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  <w:noProof/>
        </w:rPr>
        <w:drawing>
          <wp:anchor distT="0" distB="0" distL="114300" distR="114300" simplePos="0" relativeHeight="251730432" behindDoc="0" locked="0" layoutInCell="1" allowOverlap="1" wp14:anchorId="7C38E4F1" wp14:editId="7D28DFBC">
            <wp:simplePos x="0" y="0"/>
            <wp:positionH relativeFrom="column">
              <wp:posOffset>462998</wp:posOffset>
            </wp:positionH>
            <wp:positionV relativeFrom="paragraph">
              <wp:posOffset>502616</wp:posOffset>
            </wp:positionV>
            <wp:extent cx="3665220" cy="129730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655" w:rsidRPr="007560C8">
        <w:rPr>
          <w:rFonts w:ascii="Segoe UI" w:eastAsia="Calibri" w:hAnsi="Segoe UI" w:cs="Segoe UI"/>
          <w:b/>
          <w:bCs/>
        </w:rPr>
        <w:t xml:space="preserve">Powershell: </w:t>
      </w:r>
    </w:p>
    <w:p w14:paraId="1862B21B" w14:textId="7B3E90E6" w:rsidR="003B7605" w:rsidRPr="007560C8" w:rsidRDefault="003B7605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A49BEEB" w14:textId="5096425C" w:rsidR="004173BD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  <w:noProof/>
        </w:rPr>
        <w:drawing>
          <wp:anchor distT="0" distB="0" distL="114300" distR="114300" simplePos="0" relativeHeight="251731456" behindDoc="0" locked="0" layoutInCell="1" allowOverlap="1" wp14:anchorId="484962FC" wp14:editId="03C5A9BE">
            <wp:simplePos x="0" y="0"/>
            <wp:positionH relativeFrom="column">
              <wp:posOffset>470535</wp:posOffset>
            </wp:positionH>
            <wp:positionV relativeFrom="paragraph">
              <wp:posOffset>426720</wp:posOffset>
            </wp:positionV>
            <wp:extent cx="3656965" cy="1800860"/>
            <wp:effectExtent l="0" t="0" r="635" b="889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3BD" w:rsidRPr="007560C8">
        <w:rPr>
          <w:rFonts w:ascii="Segoe UI" w:eastAsia="Calibri" w:hAnsi="Segoe UI" w:cs="Segoe UI"/>
          <w:b/>
          <w:bCs/>
        </w:rPr>
        <w:t xml:space="preserve">CMD: </w:t>
      </w:r>
    </w:p>
    <w:p w14:paraId="0188AEF8" w14:textId="0EFAE92A" w:rsidR="004173BD" w:rsidRPr="007560C8" w:rsidRDefault="004173B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ACF9D11" w14:textId="510D959F" w:rsidR="004173BD" w:rsidRDefault="004173B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131C610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D871736" w14:textId="22926C3A" w:rsidR="004173BD" w:rsidRPr="007560C8" w:rsidRDefault="004173B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664EBF57" w14:textId="760F5760" w:rsidR="004173BD" w:rsidRPr="007560C8" w:rsidRDefault="004173B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597F7DC" w14:textId="720C81AB" w:rsidR="004173BD" w:rsidRPr="007560C8" w:rsidRDefault="004173B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F04B525" w14:textId="77777777" w:rsidR="004173BD" w:rsidRPr="007560C8" w:rsidRDefault="004173B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245298B" w14:textId="47ECAF9D" w:rsidR="008B2E11" w:rsidRDefault="008B2E11" w:rsidP="007560C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 xml:space="preserve"> Desde PowerShell Identifica los comandos para:</w:t>
      </w:r>
    </w:p>
    <w:p w14:paraId="5E19E6C3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sz w:val="16"/>
          <w:szCs w:val="16"/>
        </w:rPr>
      </w:pPr>
    </w:p>
    <w:p w14:paraId="525779DC" w14:textId="1B49845A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Listar usuarios</w:t>
      </w:r>
    </w:p>
    <w:p w14:paraId="6E673BC5" w14:textId="45D53985" w:rsidR="005158F9" w:rsidRPr="007560C8" w:rsidRDefault="007560C8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732480" behindDoc="0" locked="0" layoutInCell="1" allowOverlap="1" wp14:anchorId="486372B8" wp14:editId="2F52D3BA">
            <wp:simplePos x="0" y="0"/>
            <wp:positionH relativeFrom="column">
              <wp:posOffset>916305</wp:posOffset>
            </wp:positionH>
            <wp:positionV relativeFrom="paragraph">
              <wp:posOffset>306705</wp:posOffset>
            </wp:positionV>
            <wp:extent cx="3585845" cy="1269365"/>
            <wp:effectExtent l="0" t="0" r="0" b="698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CBB0E" w14:textId="686A01D5" w:rsidR="005158F9" w:rsidRPr="007560C8" w:rsidRDefault="005158F9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3C5F5BF" w14:textId="77777777" w:rsidR="005158F9" w:rsidRPr="007560C8" w:rsidRDefault="005158F9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0EAC7E4" w14:textId="6A3F31FE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Listar grupos</w:t>
      </w:r>
    </w:p>
    <w:p w14:paraId="156DD430" w14:textId="2666A8D2" w:rsidR="005158F9" w:rsidRPr="007560C8" w:rsidRDefault="007560C8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733504" behindDoc="0" locked="0" layoutInCell="1" allowOverlap="1" wp14:anchorId="2B9DACD9" wp14:editId="1A205992">
            <wp:simplePos x="0" y="0"/>
            <wp:positionH relativeFrom="column">
              <wp:posOffset>916305</wp:posOffset>
            </wp:positionH>
            <wp:positionV relativeFrom="paragraph">
              <wp:posOffset>300355</wp:posOffset>
            </wp:positionV>
            <wp:extent cx="2194560" cy="244475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9E38A" w14:textId="77777777" w:rsidR="005158F9" w:rsidRPr="007560C8" w:rsidRDefault="005158F9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4A031692" w14:textId="0CEF84D8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Crear usuarios sin contraseña y sin privilegios</w:t>
      </w:r>
      <w:r w:rsidR="007560C8">
        <w:rPr>
          <w:rFonts w:ascii="Segoe UI" w:eastAsia="Calibri" w:hAnsi="Segoe UI" w:cs="Segoe UI"/>
          <w:b/>
          <w:bCs/>
        </w:rPr>
        <w:t>:</w:t>
      </w:r>
    </w:p>
    <w:p w14:paraId="1FE64182" w14:textId="5F6BCA80" w:rsidR="00737DCB" w:rsidRPr="007560C8" w:rsidRDefault="00737DC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45448C22" w14:textId="6C1ACAF2" w:rsidR="00737DCB" w:rsidRPr="007560C8" w:rsidRDefault="003A451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5AE88778" wp14:editId="25A1F39E">
            <wp:extent cx="3858163" cy="60015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AA1" w14:textId="77777777" w:rsidR="003A451B" w:rsidRPr="007560C8" w:rsidRDefault="003A451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E638998" w14:textId="6BA24670" w:rsidR="003A451B" w:rsidRPr="007560C8" w:rsidRDefault="003A451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4B7515B2" w14:textId="65CE33CA" w:rsidR="003A451B" w:rsidRPr="007560C8" w:rsidRDefault="003A451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55DE1868" w14:textId="77777777" w:rsidR="003E3EC5" w:rsidRPr="007560C8" w:rsidRDefault="003E3EC5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3CFD73A5" w14:textId="0460B43F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lastRenderedPageBreak/>
        <w:t>Asignar un usuario privilegios de administrador</w:t>
      </w:r>
      <w:r w:rsidR="007560C8">
        <w:rPr>
          <w:rFonts w:ascii="Segoe UI" w:eastAsia="Calibri" w:hAnsi="Segoe UI" w:cs="Segoe UI"/>
          <w:b/>
          <w:bCs/>
        </w:rPr>
        <w:t>:</w:t>
      </w:r>
    </w:p>
    <w:p w14:paraId="7892EA5A" w14:textId="37357C93" w:rsidR="003E3EC5" w:rsidRPr="007560C8" w:rsidRDefault="003E3EC5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9F8F33D" w14:textId="04D88CB0" w:rsidR="003E3EC5" w:rsidRPr="007560C8" w:rsidRDefault="004A135A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0299E2C1" wp14:editId="649CBD09">
            <wp:extent cx="4715533" cy="619211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45C9" w14:textId="77777777" w:rsidR="004A135A" w:rsidRPr="007560C8" w:rsidRDefault="004A135A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5A63F27F" w14:textId="5BC80F89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Quitar privilegios de administrador a un usuario</w:t>
      </w:r>
      <w:r w:rsidR="007560C8">
        <w:rPr>
          <w:rFonts w:ascii="Segoe UI" w:eastAsia="Calibri" w:hAnsi="Segoe UI" w:cs="Segoe UI"/>
          <w:b/>
          <w:bCs/>
        </w:rPr>
        <w:t>:</w:t>
      </w:r>
    </w:p>
    <w:p w14:paraId="677A34E8" w14:textId="564C991F" w:rsidR="0082781E" w:rsidRPr="007560C8" w:rsidRDefault="0082781E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539B293B" w14:textId="6DF601DF" w:rsidR="0082781E" w:rsidRPr="007560C8" w:rsidRDefault="008107A1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11B2BB08" wp14:editId="042A0532">
            <wp:extent cx="4715510" cy="629343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777" cy="6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2C74" w14:textId="77777777" w:rsidR="0082781E" w:rsidRPr="007560C8" w:rsidRDefault="0082781E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475AEB98" w14:textId="5B161093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Crear grupo</w:t>
      </w:r>
      <w:r w:rsidR="007560C8">
        <w:rPr>
          <w:rFonts w:ascii="Segoe UI" w:eastAsia="Calibri" w:hAnsi="Segoe UI" w:cs="Segoe UI"/>
          <w:b/>
          <w:bCs/>
        </w:rPr>
        <w:t>:</w:t>
      </w:r>
    </w:p>
    <w:p w14:paraId="1E3A62E1" w14:textId="40F023DC" w:rsidR="008107A1" w:rsidRPr="007560C8" w:rsidRDefault="008107A1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579C8BC2" w14:textId="01C2D47A" w:rsidR="008107A1" w:rsidRPr="007560C8" w:rsidRDefault="00B90B3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2A5DEF17" wp14:editId="70AA039F">
            <wp:extent cx="3991532" cy="60015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709B" w14:textId="77777777" w:rsidR="008107A1" w:rsidRPr="007560C8" w:rsidRDefault="008107A1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60D10EC" w14:textId="7886C731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Listar miembros de un grupo</w:t>
      </w:r>
      <w:r w:rsidR="007560C8">
        <w:rPr>
          <w:rFonts w:ascii="Segoe UI" w:eastAsia="Calibri" w:hAnsi="Segoe UI" w:cs="Segoe UI"/>
          <w:b/>
          <w:bCs/>
        </w:rPr>
        <w:t>:</w:t>
      </w:r>
    </w:p>
    <w:p w14:paraId="22F735BE" w14:textId="00D57944" w:rsidR="00B90B3B" w:rsidRPr="007560C8" w:rsidRDefault="00B90B3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899E4DF" w14:textId="5ADE1D21" w:rsidR="00B90B3B" w:rsidRPr="007560C8" w:rsidRDefault="008B54F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16106949" wp14:editId="7A340703">
            <wp:extent cx="3800723" cy="16398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6184" cy="16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9A6F" w14:textId="376E2FC8" w:rsidR="00B90B3B" w:rsidRPr="007560C8" w:rsidRDefault="00B90B3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92BDFA7" w14:textId="432FD4E5" w:rsidR="008B54FB" w:rsidRPr="007560C8" w:rsidRDefault="008B54F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1D073D1F" w14:textId="39C07F44" w:rsidR="008B54FB" w:rsidRPr="007560C8" w:rsidRDefault="008B54F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28DF259A" w14:textId="13B24CE1" w:rsidR="008B54FB" w:rsidRPr="007560C8" w:rsidRDefault="008B54F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3A3C159A" w14:textId="2E1581D3" w:rsidR="008B54FB" w:rsidRPr="007560C8" w:rsidRDefault="008B54F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139E2FC" w14:textId="77777777" w:rsidR="008B54FB" w:rsidRPr="007560C8" w:rsidRDefault="008B54F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3E4ED406" w14:textId="0C0606F2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lastRenderedPageBreak/>
        <w:t>Borrar usuarios</w:t>
      </w:r>
      <w:r w:rsidR="007560C8" w:rsidRPr="007560C8">
        <w:rPr>
          <w:rFonts w:ascii="Segoe UI" w:eastAsia="Calibri" w:hAnsi="Segoe UI" w:cs="Segoe UI"/>
          <w:b/>
          <w:bCs/>
        </w:rPr>
        <w:t>:</w:t>
      </w:r>
    </w:p>
    <w:p w14:paraId="01930646" w14:textId="0064510C" w:rsidR="008B54FB" w:rsidRPr="007560C8" w:rsidRDefault="008B54F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2385F3E2" w14:textId="7D2F880A" w:rsidR="008B54FB" w:rsidRPr="007560C8" w:rsidRDefault="0078195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2382D4E1" wp14:editId="6D2D8F48">
            <wp:extent cx="3429479" cy="6096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88A6" w14:textId="77777777" w:rsidR="008B54FB" w:rsidRPr="007560C8" w:rsidRDefault="008B54FB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7128BD0C" w14:textId="5E452F34" w:rsidR="008B2E11" w:rsidRPr="007560C8" w:rsidRDefault="008B2E11" w:rsidP="007560C8">
      <w:pPr>
        <w:pStyle w:val="Prrafodelista"/>
        <w:numPr>
          <w:ilvl w:val="1"/>
          <w:numId w:val="16"/>
        </w:numPr>
        <w:spacing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Borrar grupo</w:t>
      </w:r>
      <w:r w:rsidR="007560C8" w:rsidRPr="007560C8">
        <w:rPr>
          <w:rFonts w:ascii="Segoe UI" w:eastAsia="Calibri" w:hAnsi="Segoe UI" w:cs="Segoe UI"/>
          <w:b/>
          <w:bCs/>
        </w:rPr>
        <w:t>:</w:t>
      </w:r>
    </w:p>
    <w:p w14:paraId="6389BC79" w14:textId="36105403" w:rsidR="00DE47E4" w:rsidRPr="007560C8" w:rsidRDefault="00DE47E4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2B73B9B4" w14:textId="3278B216" w:rsidR="00DE47E4" w:rsidRPr="007560C8" w:rsidRDefault="00345355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5B54C14B" wp14:editId="5D884923">
            <wp:extent cx="4210638" cy="6096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13A2" w14:textId="77777777" w:rsidR="00DE47E4" w:rsidRPr="007560C8" w:rsidRDefault="00DE47E4" w:rsidP="007560C8">
      <w:pPr>
        <w:pStyle w:val="Prrafodelista"/>
        <w:spacing w:line="360" w:lineRule="auto"/>
        <w:ind w:left="1440"/>
        <w:jc w:val="both"/>
        <w:rPr>
          <w:rFonts w:ascii="Segoe UI" w:eastAsia="Calibri" w:hAnsi="Segoe UI" w:cs="Segoe UI"/>
        </w:rPr>
      </w:pPr>
    </w:p>
    <w:p w14:paraId="0D698E1B" w14:textId="35A8A21C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Lista los usuarios del sistema</w:t>
      </w:r>
    </w:p>
    <w:p w14:paraId="215FEA0F" w14:textId="77A30BC6" w:rsidR="002F3A53" w:rsidRPr="007560C8" w:rsidRDefault="002F3A5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507B253" w14:textId="74D7413B" w:rsidR="002F3A53" w:rsidRPr="007560C8" w:rsidRDefault="002F3A5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 xml:space="preserve">Desde la herramienta de administración de equipos, nos iremos al apartado de usuarios y grupos locales </w:t>
      </w:r>
      <w:r w:rsidRPr="007560C8">
        <w:rPr>
          <w:rFonts w:ascii="Segoe UI" w:eastAsia="Calibri" w:hAnsi="Segoe UI" w:cs="Segoe UI"/>
        </w:rPr>
        <w:sym w:font="Wingdings" w:char="F0E0"/>
      </w:r>
      <w:r w:rsidRPr="007560C8">
        <w:rPr>
          <w:rFonts w:ascii="Segoe UI" w:eastAsia="Calibri" w:hAnsi="Segoe UI" w:cs="Segoe UI"/>
        </w:rPr>
        <w:t xml:space="preserve"> Usuarios y podremos ver todos los usuarios del sistema:</w:t>
      </w:r>
    </w:p>
    <w:p w14:paraId="00EE6342" w14:textId="09DAA6F6" w:rsidR="002F3A53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34528" behindDoc="0" locked="0" layoutInCell="1" allowOverlap="1" wp14:anchorId="59DB7983" wp14:editId="2443E1D8">
            <wp:simplePos x="0" y="0"/>
            <wp:positionH relativeFrom="margin">
              <wp:align>center</wp:align>
            </wp:positionH>
            <wp:positionV relativeFrom="paragraph">
              <wp:posOffset>227192</wp:posOffset>
            </wp:positionV>
            <wp:extent cx="4516341" cy="1821660"/>
            <wp:effectExtent l="0" t="0" r="0" b="762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341" cy="18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A6117" w14:textId="5B3BD0F7" w:rsidR="002F3A53" w:rsidRDefault="002F3A5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0CC8819" w14:textId="7CF95184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3B9220D" w14:textId="705C122E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732572A" w14:textId="0146A1D4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DBB0501" w14:textId="5ABBB9AD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6ECEFDAB" w14:textId="15E68D26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7209057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64FA99F1" w14:textId="77777777" w:rsidR="002F3A53" w:rsidRPr="007560C8" w:rsidRDefault="002F3A5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57D4C4B" w14:textId="64960CC5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>Crea dos usuarios, llamados Pedro y Juan.</w:t>
      </w:r>
    </w:p>
    <w:p w14:paraId="6B74D866" w14:textId="7C9EC467" w:rsidR="00CD5617" w:rsidRPr="007560C8" w:rsidRDefault="00CD5617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1E18D4A" w14:textId="501E60BA" w:rsidR="00CD5617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35552" behindDoc="0" locked="0" layoutInCell="1" allowOverlap="1" wp14:anchorId="2FDA1ABB" wp14:editId="25935D37">
            <wp:simplePos x="0" y="0"/>
            <wp:positionH relativeFrom="column">
              <wp:posOffset>730885</wp:posOffset>
            </wp:positionH>
            <wp:positionV relativeFrom="paragraph">
              <wp:posOffset>9525</wp:posOffset>
            </wp:positionV>
            <wp:extent cx="2228215" cy="2091055"/>
            <wp:effectExtent l="0" t="0" r="635" b="444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36576" behindDoc="0" locked="0" layoutInCell="1" allowOverlap="1" wp14:anchorId="162FD5A8" wp14:editId="1BBC98D6">
            <wp:simplePos x="0" y="0"/>
            <wp:positionH relativeFrom="column">
              <wp:posOffset>3555973</wp:posOffset>
            </wp:positionH>
            <wp:positionV relativeFrom="paragraph">
              <wp:posOffset>9442</wp:posOffset>
            </wp:positionV>
            <wp:extent cx="2249016" cy="2083241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016" cy="2083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68848" w14:textId="44F16DD7" w:rsidR="00FD634D" w:rsidRPr="007560C8" w:rsidRDefault="00FD634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9F63B0B" w14:textId="46FB0710" w:rsidR="00FD634D" w:rsidRPr="007560C8" w:rsidRDefault="00FD634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927DC75" w14:textId="77777777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4E98B5F" w14:textId="77777777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4F33237" w14:textId="77777777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C6191E5" w14:textId="77777777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F005133" w14:textId="1DF47898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37600" behindDoc="0" locked="0" layoutInCell="1" allowOverlap="1" wp14:anchorId="7037D7CA" wp14:editId="46C30EA6">
            <wp:simplePos x="0" y="0"/>
            <wp:positionH relativeFrom="margin">
              <wp:align>center</wp:align>
            </wp:positionH>
            <wp:positionV relativeFrom="paragraph">
              <wp:posOffset>464655</wp:posOffset>
            </wp:positionV>
            <wp:extent cx="3371215" cy="1311275"/>
            <wp:effectExtent l="0" t="0" r="635" b="317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D61C7" w14:textId="6D4F8028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0407C58" w14:textId="54170768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677043E" w14:textId="7439FFBB" w:rsidR="00CD5617" w:rsidRPr="007560C8" w:rsidRDefault="00CD5617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2E4B2B6" w14:textId="47647FA8" w:rsidR="000D6555" w:rsidRPr="007560C8" w:rsidRDefault="007560C8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38624" behindDoc="0" locked="0" layoutInCell="1" allowOverlap="1" wp14:anchorId="48863737" wp14:editId="75821962">
            <wp:simplePos x="0" y="0"/>
            <wp:positionH relativeFrom="margin">
              <wp:align>center</wp:align>
            </wp:positionH>
            <wp:positionV relativeFrom="paragraph">
              <wp:posOffset>797229</wp:posOffset>
            </wp:positionV>
            <wp:extent cx="2576223" cy="2380481"/>
            <wp:effectExtent l="0" t="0" r="0" b="127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223" cy="238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555" w:rsidRPr="007560C8">
        <w:rPr>
          <w:rFonts w:ascii="Poppins" w:eastAsia="Calibri" w:hAnsi="Poppins" w:cs="Poppins"/>
        </w:rPr>
        <w:t xml:space="preserve">Crea un grupo denominado </w:t>
      </w:r>
      <w:proofErr w:type="spellStart"/>
      <w:r w:rsidR="000D6555" w:rsidRPr="007560C8">
        <w:rPr>
          <w:rFonts w:ascii="Poppins" w:eastAsia="Calibri" w:hAnsi="Poppins" w:cs="Poppins"/>
        </w:rPr>
        <w:t>GrupoSOR</w:t>
      </w:r>
      <w:proofErr w:type="spellEnd"/>
      <w:r w:rsidR="000D6555" w:rsidRPr="007560C8">
        <w:rPr>
          <w:rFonts w:ascii="Poppins" w:eastAsia="Calibri" w:hAnsi="Poppins" w:cs="Poppins"/>
        </w:rPr>
        <w:t xml:space="preserve"> y añade a Pedro durante la creación como miembro del grupo</w:t>
      </w:r>
    </w:p>
    <w:p w14:paraId="2B612A0D" w14:textId="77777777" w:rsidR="00E8086A" w:rsidRPr="007560C8" w:rsidRDefault="00E8086A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AA8C550" w14:textId="258C24D5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 xml:space="preserve">Añade el usuario Juan al grupo </w:t>
      </w:r>
      <w:proofErr w:type="spellStart"/>
      <w:r w:rsidRPr="007560C8">
        <w:rPr>
          <w:rFonts w:ascii="Poppins" w:eastAsia="Calibri" w:hAnsi="Poppins" w:cs="Poppins"/>
        </w:rPr>
        <w:t>GrupoSOR</w:t>
      </w:r>
      <w:proofErr w:type="spellEnd"/>
      <w:r w:rsidRPr="007560C8">
        <w:rPr>
          <w:rFonts w:ascii="Poppins" w:eastAsia="Calibri" w:hAnsi="Poppins" w:cs="Poppins"/>
        </w:rPr>
        <w:t xml:space="preserve"> desde el listado de usuarios</w:t>
      </w:r>
    </w:p>
    <w:p w14:paraId="0C6DC2F8" w14:textId="4B8619DD" w:rsidR="0077569D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39648" behindDoc="0" locked="0" layoutInCell="1" allowOverlap="1" wp14:anchorId="6B5D6510" wp14:editId="729B075A">
            <wp:simplePos x="0" y="0"/>
            <wp:positionH relativeFrom="margin">
              <wp:align>center</wp:align>
            </wp:positionH>
            <wp:positionV relativeFrom="paragraph">
              <wp:posOffset>290803</wp:posOffset>
            </wp:positionV>
            <wp:extent cx="2482332" cy="2949934"/>
            <wp:effectExtent l="0" t="0" r="0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332" cy="294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99850" w14:textId="2CD3919E" w:rsidR="0077569D" w:rsidRPr="007560C8" w:rsidRDefault="0077569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ACE50D3" w14:textId="77777777" w:rsidR="0077569D" w:rsidRPr="007560C8" w:rsidRDefault="0077569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7A655B2" w14:textId="4EBDFF1A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Cierra la sesión y accede al sistema con Pedro y cambia la fecha y hora. ¿Qué ocurre?</w:t>
      </w:r>
    </w:p>
    <w:p w14:paraId="69F07311" w14:textId="487B3F39" w:rsidR="001E3A20" w:rsidRPr="007560C8" w:rsidRDefault="001E3A20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08831E46" w14:textId="69FBF8A8" w:rsidR="00D53CBD" w:rsidRDefault="006B7F0A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t xml:space="preserve">No me deja ya que Pedro se encuentra en el grupo de administradores y por lo tanto no tiene permisos de </w:t>
      </w:r>
      <w:r w:rsidR="00D53CBD" w:rsidRPr="007560C8">
        <w:rPr>
          <w:rFonts w:ascii="Segoe UI" w:eastAsia="Calibri" w:hAnsi="Segoe UI" w:cs="Segoe UI"/>
        </w:rPr>
        <w:t>administrador, por lo que tiene que utilizar la elevación de privilegios.</w:t>
      </w:r>
    </w:p>
    <w:p w14:paraId="027F32A8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38E99D6" w14:textId="64A409FA" w:rsidR="000D6555" w:rsidRPr="007560C8" w:rsidRDefault="007560C8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0672" behindDoc="0" locked="0" layoutInCell="1" allowOverlap="1" wp14:anchorId="3885A7BB" wp14:editId="5C145985">
            <wp:simplePos x="0" y="0"/>
            <wp:positionH relativeFrom="margin">
              <wp:align>center</wp:align>
            </wp:positionH>
            <wp:positionV relativeFrom="paragraph">
              <wp:posOffset>405323</wp:posOffset>
            </wp:positionV>
            <wp:extent cx="2305685" cy="2416175"/>
            <wp:effectExtent l="0" t="0" r="0" b="317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555" w:rsidRPr="007560C8">
        <w:rPr>
          <w:rFonts w:ascii="Poppins" w:eastAsia="Calibri" w:hAnsi="Poppins" w:cs="Poppins"/>
        </w:rPr>
        <w:t>Lista los usuarios y grupos del sistema</w:t>
      </w:r>
    </w:p>
    <w:p w14:paraId="4A5DE9AF" w14:textId="77777777" w:rsidR="002F0795" w:rsidRPr="007560C8" w:rsidRDefault="002F0795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0B0A49F" w14:textId="1EF83FBA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>Ver información detallada del usuario Pedro</w:t>
      </w:r>
    </w:p>
    <w:p w14:paraId="34B18CFA" w14:textId="08D09CB4" w:rsidR="002E7227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1696" behindDoc="0" locked="0" layoutInCell="1" allowOverlap="1" wp14:anchorId="4D20822F" wp14:editId="4776A2D5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2766695" cy="2071370"/>
            <wp:effectExtent l="0" t="0" r="0" b="508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F9C18" w14:textId="77777777" w:rsidR="00D02396" w:rsidRPr="007560C8" w:rsidRDefault="00D02396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3A84798" w14:textId="7D6CC8A1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Desactivar la cuenta Juan</w:t>
      </w:r>
    </w:p>
    <w:p w14:paraId="5159B189" w14:textId="525B1AA1" w:rsidR="00CA5B2D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2720" behindDoc="0" locked="0" layoutInCell="1" allowOverlap="1" wp14:anchorId="44677B8F" wp14:editId="0C198728">
            <wp:simplePos x="0" y="0"/>
            <wp:positionH relativeFrom="margin">
              <wp:align>center</wp:align>
            </wp:positionH>
            <wp:positionV relativeFrom="paragraph">
              <wp:posOffset>345827</wp:posOffset>
            </wp:positionV>
            <wp:extent cx="3505689" cy="685896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AC954" w14:textId="77777777" w:rsidR="00CA5B2D" w:rsidRPr="007560C8" w:rsidRDefault="00CA5B2D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9CF7845" w14:textId="63CA2D79" w:rsidR="000D6555" w:rsidRPr="007560C8" w:rsidRDefault="007560C8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3744" behindDoc="0" locked="0" layoutInCell="1" allowOverlap="1" wp14:anchorId="69DC1EEB" wp14:editId="5E3F6DF8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4162425" cy="590550"/>
            <wp:effectExtent l="0" t="0" r="952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555" w:rsidRPr="007560C8">
        <w:rPr>
          <w:rFonts w:ascii="Poppins" w:eastAsia="Calibri" w:hAnsi="Poppins" w:cs="Poppins"/>
        </w:rPr>
        <w:t>Activa la cuenta de administrador</w:t>
      </w:r>
    </w:p>
    <w:p w14:paraId="561F88C5" w14:textId="77777777" w:rsidR="00D02396" w:rsidRPr="007560C8" w:rsidRDefault="00D02396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745D80B" w14:textId="22694002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7560C8">
        <w:rPr>
          <w:rFonts w:ascii="Poppins" w:eastAsia="Calibri" w:hAnsi="Poppins" w:cs="Poppins"/>
          <w:b/>
          <w:bCs/>
        </w:rPr>
        <w:t xml:space="preserve">Crea un usuario sin contraseña y sin privilegios llamado </w:t>
      </w:r>
      <w:proofErr w:type="spellStart"/>
      <w:r w:rsidRPr="007560C8">
        <w:rPr>
          <w:rFonts w:ascii="Poppins" w:eastAsia="Calibri" w:hAnsi="Poppins" w:cs="Poppins"/>
          <w:b/>
          <w:bCs/>
        </w:rPr>
        <w:t>miniPedro</w:t>
      </w:r>
      <w:proofErr w:type="spellEnd"/>
    </w:p>
    <w:p w14:paraId="3AC94380" w14:textId="3C0329EC" w:rsidR="00056C53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4768" behindDoc="0" locked="0" layoutInCell="1" allowOverlap="1" wp14:anchorId="0B75DA67" wp14:editId="606C29E9">
            <wp:simplePos x="0" y="0"/>
            <wp:positionH relativeFrom="margin">
              <wp:align>center</wp:align>
            </wp:positionH>
            <wp:positionV relativeFrom="paragraph">
              <wp:posOffset>328654</wp:posOffset>
            </wp:positionV>
            <wp:extent cx="3458058" cy="647790"/>
            <wp:effectExtent l="0" t="0" r="952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48CE3" w14:textId="4C56E104" w:rsidR="00056C53" w:rsidRPr="007560C8" w:rsidRDefault="00056C5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B9BA963" w14:textId="3090AE0E" w:rsidR="00056C53" w:rsidRDefault="00056C5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97223D5" w14:textId="7E68BDF6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34C88AC" w14:textId="7A23DD29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4CE87451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3D7DE3E8" w14:textId="4A749546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7560C8">
        <w:rPr>
          <w:rFonts w:ascii="Poppins" w:eastAsia="Calibri" w:hAnsi="Poppins" w:cs="Poppins"/>
          <w:b/>
          <w:bCs/>
        </w:rPr>
        <w:lastRenderedPageBreak/>
        <w:t xml:space="preserve">Crea un usuario con privilegios de administrador y contraseña llamado </w:t>
      </w:r>
      <w:proofErr w:type="spellStart"/>
      <w:r w:rsidRPr="007560C8">
        <w:rPr>
          <w:rFonts w:ascii="Poppins" w:eastAsia="Calibri" w:hAnsi="Poppins" w:cs="Poppins"/>
          <w:b/>
          <w:bCs/>
        </w:rPr>
        <w:t>SuperPedro</w:t>
      </w:r>
      <w:proofErr w:type="spellEnd"/>
    </w:p>
    <w:p w14:paraId="758F86CD" w14:textId="0BCB1859" w:rsidR="000C1EB3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5792" behindDoc="0" locked="0" layoutInCell="1" allowOverlap="1" wp14:anchorId="4BE6A4AE" wp14:editId="0971D631">
            <wp:simplePos x="0" y="0"/>
            <wp:positionH relativeFrom="margin">
              <wp:align>center</wp:align>
            </wp:positionH>
            <wp:positionV relativeFrom="paragraph">
              <wp:posOffset>257727</wp:posOffset>
            </wp:positionV>
            <wp:extent cx="4572000" cy="579588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9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C779D" w14:textId="77777777" w:rsidR="000C1EB3" w:rsidRPr="007560C8" w:rsidRDefault="000C1EB3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219D00D1" w14:textId="0A6BA74F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Lista los usuarios</w:t>
      </w:r>
    </w:p>
    <w:p w14:paraId="5EFE35B3" w14:textId="508EE61D" w:rsidR="00F306B2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6816" behindDoc="0" locked="0" layoutInCell="1" allowOverlap="1" wp14:anchorId="3C14693A" wp14:editId="151ECBB1">
            <wp:simplePos x="0" y="0"/>
            <wp:positionH relativeFrom="margin">
              <wp:align>center</wp:align>
            </wp:positionH>
            <wp:positionV relativeFrom="paragraph">
              <wp:posOffset>285088</wp:posOffset>
            </wp:positionV>
            <wp:extent cx="4048690" cy="1600423"/>
            <wp:effectExtent l="0" t="0" r="9525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97E42" w14:textId="77777777" w:rsidR="00F306B2" w:rsidRPr="007560C8" w:rsidRDefault="00F306B2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F351AFC" w14:textId="0C772224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 xml:space="preserve">Añade contraseña a </w:t>
      </w:r>
      <w:proofErr w:type="spellStart"/>
      <w:r w:rsidRPr="007560C8">
        <w:rPr>
          <w:rFonts w:ascii="Poppins" w:eastAsia="Calibri" w:hAnsi="Poppins" w:cs="Poppins"/>
        </w:rPr>
        <w:t>miniPedro</w:t>
      </w:r>
      <w:proofErr w:type="spellEnd"/>
    </w:p>
    <w:p w14:paraId="51658715" w14:textId="60C5C7C4" w:rsidR="001315AC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7840" behindDoc="0" locked="0" layoutInCell="1" allowOverlap="1" wp14:anchorId="2E92E9EE" wp14:editId="1E8DA41D">
            <wp:simplePos x="0" y="0"/>
            <wp:positionH relativeFrom="margin">
              <wp:align>center</wp:align>
            </wp:positionH>
            <wp:positionV relativeFrom="paragraph">
              <wp:posOffset>369680</wp:posOffset>
            </wp:positionV>
            <wp:extent cx="3743847" cy="581106"/>
            <wp:effectExtent l="0" t="0" r="9525" b="952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479BB" w14:textId="77777777" w:rsidR="001315AC" w:rsidRPr="007560C8" w:rsidRDefault="001315AC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358ECD8" w14:textId="0B277DBF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 xml:space="preserve">Crea el grupo llamado </w:t>
      </w:r>
      <w:proofErr w:type="spellStart"/>
      <w:r w:rsidRPr="007560C8">
        <w:rPr>
          <w:rFonts w:ascii="Poppins" w:eastAsia="Calibri" w:hAnsi="Poppins" w:cs="Poppins"/>
        </w:rPr>
        <w:t>SORauxiliar</w:t>
      </w:r>
      <w:proofErr w:type="spellEnd"/>
      <w:r w:rsidRPr="007560C8">
        <w:rPr>
          <w:rFonts w:ascii="Poppins" w:eastAsia="Calibri" w:hAnsi="Poppins" w:cs="Poppins"/>
        </w:rPr>
        <w:t xml:space="preserve"> e incluye el usuario </w:t>
      </w:r>
      <w:proofErr w:type="spellStart"/>
      <w:r w:rsidRPr="007560C8">
        <w:rPr>
          <w:rFonts w:ascii="Poppins" w:eastAsia="Calibri" w:hAnsi="Poppins" w:cs="Poppins"/>
        </w:rPr>
        <w:t>miniPedro</w:t>
      </w:r>
      <w:proofErr w:type="spellEnd"/>
    </w:p>
    <w:p w14:paraId="050FC1F0" w14:textId="7B871D0D" w:rsidR="001315AC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8864" behindDoc="0" locked="0" layoutInCell="1" allowOverlap="1" wp14:anchorId="01875007" wp14:editId="097265C0">
            <wp:simplePos x="0" y="0"/>
            <wp:positionH relativeFrom="margin">
              <wp:align>center</wp:align>
            </wp:positionH>
            <wp:positionV relativeFrom="paragraph">
              <wp:posOffset>432020</wp:posOffset>
            </wp:positionV>
            <wp:extent cx="4802588" cy="621742"/>
            <wp:effectExtent l="0" t="0" r="0" b="698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88" cy="621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BB789" w14:textId="7692DF22" w:rsidR="001315AC" w:rsidRPr="007560C8" w:rsidRDefault="001315AC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1C6BE03" w14:textId="04B62B21" w:rsidR="001315AC" w:rsidRDefault="001315AC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BA14330" w14:textId="533AC7A7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10A29A3" w14:textId="4DEC0F22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740D58AD" w14:textId="3F0FD012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5CAE19AE" w14:textId="77777777" w:rsidR="007560C8" w:rsidRP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</w:p>
    <w:p w14:paraId="1582F642" w14:textId="5A2DAA29" w:rsidR="000D6555" w:rsidRPr="007560C8" w:rsidRDefault="000D6555" w:rsidP="007560C8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 xml:space="preserve">Verifica que </w:t>
      </w:r>
      <w:proofErr w:type="spellStart"/>
      <w:r w:rsidRPr="007560C8">
        <w:rPr>
          <w:rFonts w:ascii="Poppins" w:eastAsia="Calibri" w:hAnsi="Poppins" w:cs="Poppins"/>
        </w:rPr>
        <w:t>minPedro</w:t>
      </w:r>
      <w:proofErr w:type="spellEnd"/>
      <w:r w:rsidRPr="007560C8">
        <w:rPr>
          <w:rFonts w:ascii="Poppins" w:eastAsia="Calibri" w:hAnsi="Poppins" w:cs="Poppins"/>
        </w:rPr>
        <w:t xml:space="preserve"> pertenece a</w:t>
      </w:r>
      <w:r w:rsidR="007560C8">
        <w:rPr>
          <w:rFonts w:ascii="Poppins" w:eastAsia="Calibri" w:hAnsi="Poppins" w:cs="Poppins"/>
        </w:rPr>
        <w:t>l</w:t>
      </w:r>
      <w:r w:rsidRPr="007560C8">
        <w:rPr>
          <w:rFonts w:ascii="Poppins" w:eastAsia="Calibri" w:hAnsi="Poppins" w:cs="Poppins"/>
        </w:rPr>
        <w:t xml:space="preserve"> grupo </w:t>
      </w:r>
      <w:proofErr w:type="spellStart"/>
      <w:r w:rsidRPr="007560C8">
        <w:rPr>
          <w:rFonts w:ascii="Poppins" w:eastAsia="Calibri" w:hAnsi="Poppins" w:cs="Poppins"/>
        </w:rPr>
        <w:t>SORauxiliar</w:t>
      </w:r>
      <w:proofErr w:type="spellEnd"/>
    </w:p>
    <w:p w14:paraId="0DFF184E" w14:textId="52CFF3E8" w:rsidR="007560C8" w:rsidRDefault="007560C8" w:rsidP="007560C8">
      <w:pPr>
        <w:pStyle w:val="Prrafodelista"/>
        <w:spacing w:line="360" w:lineRule="auto"/>
        <w:ind w:left="72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49888" behindDoc="0" locked="0" layoutInCell="1" allowOverlap="1" wp14:anchorId="110D9495" wp14:editId="14BC7DEC">
            <wp:simplePos x="0" y="0"/>
            <wp:positionH relativeFrom="margin">
              <wp:align>center</wp:align>
            </wp:positionH>
            <wp:positionV relativeFrom="paragraph">
              <wp:posOffset>258501</wp:posOffset>
            </wp:positionV>
            <wp:extent cx="3967216" cy="2719346"/>
            <wp:effectExtent l="0" t="0" r="0" b="508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216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41C44" w14:textId="77777777" w:rsidR="007560C8" w:rsidRPr="007560C8" w:rsidRDefault="007560C8" w:rsidP="007560C8">
      <w:pPr>
        <w:pStyle w:val="Prrafodelista"/>
        <w:rPr>
          <w:rFonts w:ascii="Segoe UI" w:eastAsia="Calibri" w:hAnsi="Segoe UI" w:cs="Segoe UI"/>
        </w:rPr>
      </w:pPr>
    </w:p>
    <w:p w14:paraId="5C2E0902" w14:textId="34A383DD" w:rsidR="000D6555" w:rsidRPr="007560C8" w:rsidRDefault="007560C8" w:rsidP="007560C8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jc w:val="both"/>
        <w:rPr>
          <w:rFonts w:ascii="Poppins" w:eastAsia="Calibri" w:hAnsi="Poppins" w:cs="Poppins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50912" behindDoc="0" locked="0" layoutInCell="1" allowOverlap="1" wp14:anchorId="6C18FC97" wp14:editId="000695CC">
            <wp:simplePos x="0" y="0"/>
            <wp:positionH relativeFrom="margin">
              <wp:align>center</wp:align>
            </wp:positionH>
            <wp:positionV relativeFrom="paragraph">
              <wp:posOffset>850845</wp:posOffset>
            </wp:positionV>
            <wp:extent cx="4150581" cy="570002"/>
            <wp:effectExtent l="0" t="0" r="2540" b="190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581" cy="57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555" w:rsidRPr="007560C8">
        <w:rPr>
          <w:rFonts w:ascii="Poppins" w:eastAsia="Calibri" w:hAnsi="Poppins" w:cs="Poppins"/>
        </w:rPr>
        <w:t xml:space="preserve">Haz que </w:t>
      </w:r>
      <w:proofErr w:type="spellStart"/>
      <w:r w:rsidR="000D6555" w:rsidRPr="007560C8">
        <w:rPr>
          <w:rFonts w:ascii="Poppins" w:eastAsia="Calibri" w:hAnsi="Poppins" w:cs="Poppins"/>
        </w:rPr>
        <w:t>miniPedro</w:t>
      </w:r>
      <w:proofErr w:type="spellEnd"/>
      <w:r w:rsidR="000D6555" w:rsidRPr="007560C8">
        <w:rPr>
          <w:rFonts w:ascii="Poppins" w:eastAsia="Calibri" w:hAnsi="Poppins" w:cs="Poppins"/>
        </w:rPr>
        <w:t xml:space="preserve"> pertenezca al grupo de Administradores</w:t>
      </w:r>
    </w:p>
    <w:p w14:paraId="58F250A9" w14:textId="21AE3E94" w:rsidR="00DF41DE" w:rsidRPr="007560C8" w:rsidRDefault="00DF41DE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  <w:sz w:val="18"/>
          <w:szCs w:val="18"/>
        </w:rPr>
      </w:pPr>
    </w:p>
    <w:p w14:paraId="6D1C730E" w14:textId="0BDF56CD" w:rsidR="000D6555" w:rsidRPr="007560C8" w:rsidRDefault="007560C8" w:rsidP="007560C8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jc w:val="both"/>
        <w:rPr>
          <w:rFonts w:ascii="Poppins" w:eastAsia="Calibri" w:hAnsi="Poppins" w:cs="Poppins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51936" behindDoc="0" locked="0" layoutInCell="1" allowOverlap="1" wp14:anchorId="4AEE6DFC" wp14:editId="1211BA70">
            <wp:simplePos x="0" y="0"/>
            <wp:positionH relativeFrom="margin">
              <wp:align>center</wp:align>
            </wp:positionH>
            <wp:positionV relativeFrom="paragraph">
              <wp:posOffset>844164</wp:posOffset>
            </wp:positionV>
            <wp:extent cx="3677163" cy="581106"/>
            <wp:effectExtent l="0" t="0" r="0" b="952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555" w:rsidRPr="007560C8">
        <w:rPr>
          <w:rFonts w:ascii="Poppins" w:eastAsia="Calibri" w:hAnsi="Poppins" w:cs="Poppins"/>
        </w:rPr>
        <w:t xml:space="preserve">Elimina </w:t>
      </w:r>
      <w:proofErr w:type="spellStart"/>
      <w:r w:rsidR="000D6555" w:rsidRPr="007560C8">
        <w:rPr>
          <w:rFonts w:ascii="Poppins" w:eastAsia="Calibri" w:hAnsi="Poppins" w:cs="Poppins"/>
        </w:rPr>
        <w:t>miniPedro</w:t>
      </w:r>
      <w:proofErr w:type="spellEnd"/>
    </w:p>
    <w:p w14:paraId="496AE78C" w14:textId="4D2A047F" w:rsidR="000F2EA2" w:rsidRDefault="000F2EA2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5FFB639C" w14:textId="7EB632F4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2ECDB680" w14:textId="24DF09B8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1B849AAF" w14:textId="492EDFF3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265245D8" w14:textId="77777777" w:rsidR="007560C8" w:rsidRP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7776DE69" w14:textId="2CCA1909" w:rsidR="000D6555" w:rsidRPr="007560C8" w:rsidRDefault="000D6555" w:rsidP="007560C8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lastRenderedPageBreak/>
        <w:t>Lista los usuarios</w:t>
      </w:r>
    </w:p>
    <w:p w14:paraId="0262592D" w14:textId="31F2C87D" w:rsidR="00943726" w:rsidRPr="007560C8" w:rsidRDefault="00931430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4A023C80" wp14:editId="09FAA565">
            <wp:extent cx="3705308" cy="1328159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8849" cy="13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17A" w14:textId="5D9E2EC5" w:rsidR="007560C8" w:rsidRPr="007560C8" w:rsidRDefault="000D6555" w:rsidP="007560C8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jc w:val="both"/>
        <w:rPr>
          <w:rFonts w:ascii="Poppins" w:eastAsia="Calibri" w:hAnsi="Poppins" w:cs="Poppins"/>
        </w:rPr>
      </w:pPr>
      <w:r w:rsidRPr="007560C8">
        <w:rPr>
          <w:rFonts w:ascii="Poppins" w:eastAsia="Calibri" w:hAnsi="Poppins" w:cs="Poppins"/>
        </w:rPr>
        <w:t>Usando runas</w:t>
      </w:r>
    </w:p>
    <w:p w14:paraId="6A1CB186" w14:textId="6D2548CD" w:rsidR="000D6555" w:rsidRPr="007560C8" w:rsidRDefault="000D6555" w:rsidP="007560C8">
      <w:pPr>
        <w:pStyle w:val="Prrafodelista"/>
        <w:numPr>
          <w:ilvl w:val="1"/>
          <w:numId w:val="18"/>
        </w:numPr>
        <w:spacing w:before="100" w:beforeAutospacing="1"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Verificar lo SID de los usuarios</w:t>
      </w:r>
    </w:p>
    <w:p w14:paraId="4A66E16D" w14:textId="619CDFB7" w:rsidR="005A7A98" w:rsidRPr="007560C8" w:rsidRDefault="005A7A98" w:rsidP="007560C8">
      <w:pPr>
        <w:pStyle w:val="Prrafodelista"/>
        <w:spacing w:before="100" w:beforeAutospacing="1" w:line="360" w:lineRule="auto"/>
        <w:ind w:left="1440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Administrador:</w:t>
      </w:r>
    </w:p>
    <w:p w14:paraId="2C6C10D5" w14:textId="734EFB26" w:rsidR="005A7A98" w:rsidRPr="007560C8" w:rsidRDefault="005A7A98" w:rsidP="007560C8">
      <w:pPr>
        <w:pStyle w:val="Prrafodelista"/>
        <w:spacing w:before="100" w:beforeAutospacing="1"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2A50B213" wp14:editId="3CBA572E">
            <wp:extent cx="3355450" cy="2162649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9819" cy="21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99BF" w14:textId="0F9789A7" w:rsidR="005A7A98" w:rsidRPr="007560C8" w:rsidRDefault="005A7A98" w:rsidP="007560C8">
      <w:pPr>
        <w:pStyle w:val="Prrafodelista"/>
        <w:spacing w:before="100" w:beforeAutospacing="1" w:line="360" w:lineRule="auto"/>
        <w:ind w:left="1440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t>Pedro:</w:t>
      </w:r>
    </w:p>
    <w:p w14:paraId="402B5774" w14:textId="5A1804F5" w:rsidR="005A7A98" w:rsidRDefault="000453D4" w:rsidP="007560C8">
      <w:pPr>
        <w:pStyle w:val="Prrafodelista"/>
        <w:spacing w:before="100" w:beforeAutospacing="1"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26968664" wp14:editId="7CC70E05">
            <wp:extent cx="2941982" cy="1824973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1982" cy="18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2C7" w14:textId="77777777" w:rsidR="007560C8" w:rsidRPr="007560C8" w:rsidRDefault="007560C8" w:rsidP="007560C8">
      <w:pPr>
        <w:pStyle w:val="Prrafodelista"/>
        <w:spacing w:before="100" w:beforeAutospacing="1" w:line="360" w:lineRule="auto"/>
        <w:ind w:left="1440"/>
        <w:jc w:val="both"/>
        <w:rPr>
          <w:rFonts w:ascii="Segoe UI" w:eastAsia="Calibri" w:hAnsi="Segoe UI" w:cs="Segoe UI"/>
        </w:rPr>
      </w:pPr>
    </w:p>
    <w:p w14:paraId="69D34BA0" w14:textId="7502DA14" w:rsidR="000D6555" w:rsidRPr="007560C8" w:rsidRDefault="000D6555" w:rsidP="007560C8">
      <w:pPr>
        <w:pStyle w:val="Prrafodelista"/>
        <w:numPr>
          <w:ilvl w:val="1"/>
          <w:numId w:val="18"/>
        </w:numPr>
        <w:spacing w:before="100" w:beforeAutospacing="1" w:line="360" w:lineRule="auto"/>
        <w:jc w:val="both"/>
        <w:rPr>
          <w:rFonts w:ascii="Segoe UI" w:eastAsia="Calibri" w:hAnsi="Segoe UI" w:cs="Segoe UI"/>
          <w:b/>
          <w:bCs/>
        </w:rPr>
      </w:pPr>
      <w:r w:rsidRPr="007560C8">
        <w:rPr>
          <w:rFonts w:ascii="Segoe UI" w:eastAsia="Calibri" w:hAnsi="Segoe UI" w:cs="Segoe UI"/>
          <w:b/>
          <w:bCs/>
        </w:rPr>
        <w:lastRenderedPageBreak/>
        <w:t>Verificad los SID de los grupos</w:t>
      </w:r>
    </w:p>
    <w:p w14:paraId="097527F5" w14:textId="7B5B946B" w:rsidR="000453D4" w:rsidRPr="007560C8" w:rsidRDefault="0085357C" w:rsidP="007560C8">
      <w:pPr>
        <w:pStyle w:val="Prrafodelista"/>
        <w:spacing w:before="100" w:beforeAutospacing="1" w:line="360" w:lineRule="auto"/>
        <w:ind w:left="1440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inline distT="0" distB="0" distL="0" distR="0" wp14:anchorId="0359BCAB" wp14:editId="60196B58">
            <wp:extent cx="3914637" cy="263459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1702" cy="26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73FA" w14:textId="77777777" w:rsidR="000453D4" w:rsidRPr="007560C8" w:rsidRDefault="000453D4" w:rsidP="007560C8">
      <w:pPr>
        <w:pStyle w:val="Prrafodelista"/>
        <w:spacing w:before="100" w:beforeAutospacing="1" w:line="360" w:lineRule="auto"/>
        <w:ind w:left="1440"/>
        <w:jc w:val="both"/>
        <w:rPr>
          <w:rFonts w:ascii="Segoe UI" w:eastAsia="Calibri" w:hAnsi="Segoe UI" w:cs="Segoe UI"/>
        </w:rPr>
      </w:pPr>
    </w:p>
    <w:p w14:paraId="6A09332E" w14:textId="37702B07" w:rsidR="000D6555" w:rsidRPr="007560C8" w:rsidRDefault="000D6555" w:rsidP="007560C8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jc w:val="both"/>
        <w:rPr>
          <w:rFonts w:ascii="Poppins" w:eastAsia="Calibri" w:hAnsi="Poppins" w:cs="Poppins"/>
        </w:rPr>
      </w:pPr>
      <w:r w:rsidRPr="007560C8">
        <w:rPr>
          <w:rFonts w:ascii="Poppins" w:hAnsi="Poppins" w:cs="Poppins"/>
        </w:rPr>
        <w:t xml:space="preserve">Utilizando la consola </w:t>
      </w:r>
      <w:proofErr w:type="spellStart"/>
      <w:r w:rsidRPr="007560C8">
        <w:rPr>
          <w:rFonts w:ascii="Poppins" w:hAnsi="Poppins" w:cs="Poppins"/>
        </w:rPr>
        <w:t>secpol.msc</w:t>
      </w:r>
      <w:proofErr w:type="spellEnd"/>
      <w:r w:rsidRPr="007560C8">
        <w:rPr>
          <w:rFonts w:ascii="Poppins" w:hAnsi="Poppins" w:cs="Poppins"/>
        </w:rPr>
        <w:t xml:space="preserve"> para estableced</w:t>
      </w:r>
      <w:r w:rsidRPr="007560C8">
        <w:rPr>
          <w:rFonts w:ascii="Poppins" w:hAnsi="Poppins" w:cs="Poppins"/>
          <w:spacing w:val="-6"/>
        </w:rPr>
        <w:t xml:space="preserve"> </w:t>
      </w:r>
      <w:r w:rsidRPr="007560C8">
        <w:rPr>
          <w:rFonts w:ascii="Poppins" w:hAnsi="Poppins" w:cs="Poppins"/>
        </w:rPr>
        <w:t>que</w:t>
      </w:r>
      <w:r w:rsidRPr="007560C8">
        <w:rPr>
          <w:rFonts w:ascii="Poppins" w:hAnsi="Poppins" w:cs="Poppins"/>
          <w:spacing w:val="-8"/>
        </w:rPr>
        <w:t xml:space="preserve"> </w:t>
      </w:r>
      <w:r w:rsidRPr="007560C8">
        <w:rPr>
          <w:rFonts w:ascii="Poppins" w:hAnsi="Poppins" w:cs="Poppins"/>
        </w:rPr>
        <w:t>el</w:t>
      </w:r>
      <w:r w:rsidRPr="007560C8">
        <w:rPr>
          <w:rFonts w:ascii="Poppins" w:hAnsi="Poppins" w:cs="Poppins"/>
          <w:spacing w:val="-7"/>
        </w:rPr>
        <w:t xml:space="preserve"> </w:t>
      </w:r>
      <w:r w:rsidRPr="007560C8">
        <w:rPr>
          <w:rFonts w:ascii="Poppins" w:hAnsi="Poppins" w:cs="Poppins"/>
        </w:rPr>
        <w:t>historial</w:t>
      </w:r>
      <w:r w:rsidRPr="007560C8">
        <w:rPr>
          <w:rFonts w:ascii="Poppins" w:hAnsi="Poppins" w:cs="Poppins"/>
          <w:spacing w:val="-7"/>
        </w:rPr>
        <w:t xml:space="preserve"> </w:t>
      </w:r>
      <w:r w:rsidRPr="007560C8">
        <w:rPr>
          <w:rFonts w:ascii="Poppins" w:hAnsi="Poppins" w:cs="Poppins"/>
        </w:rPr>
        <w:t>de</w:t>
      </w:r>
      <w:r w:rsidRPr="007560C8">
        <w:rPr>
          <w:rFonts w:ascii="Poppins" w:hAnsi="Poppins" w:cs="Poppins"/>
          <w:spacing w:val="-7"/>
        </w:rPr>
        <w:t xml:space="preserve"> </w:t>
      </w:r>
      <w:r w:rsidRPr="007560C8">
        <w:rPr>
          <w:rFonts w:ascii="Poppins" w:hAnsi="Poppins" w:cs="Poppins"/>
        </w:rPr>
        <w:t>contraseñas</w:t>
      </w:r>
      <w:r w:rsidRPr="007560C8">
        <w:rPr>
          <w:rFonts w:ascii="Poppins" w:hAnsi="Poppins" w:cs="Poppins"/>
          <w:spacing w:val="-8"/>
        </w:rPr>
        <w:t xml:space="preserve"> </w:t>
      </w:r>
      <w:r w:rsidRPr="007560C8">
        <w:rPr>
          <w:rFonts w:ascii="Poppins" w:hAnsi="Poppins" w:cs="Poppins"/>
        </w:rPr>
        <w:t>es</w:t>
      </w:r>
      <w:r w:rsidRPr="007560C8">
        <w:rPr>
          <w:rFonts w:ascii="Poppins" w:hAnsi="Poppins" w:cs="Poppins"/>
          <w:spacing w:val="-8"/>
        </w:rPr>
        <w:t xml:space="preserve"> </w:t>
      </w:r>
      <w:r w:rsidRPr="007560C8">
        <w:rPr>
          <w:rFonts w:ascii="Poppins" w:hAnsi="Poppins" w:cs="Poppins"/>
        </w:rPr>
        <w:t>de</w:t>
      </w:r>
      <w:r w:rsidRPr="007560C8">
        <w:rPr>
          <w:rFonts w:ascii="Poppins" w:hAnsi="Poppins" w:cs="Poppins"/>
          <w:spacing w:val="-8"/>
        </w:rPr>
        <w:t xml:space="preserve"> </w:t>
      </w:r>
      <w:r w:rsidRPr="007560C8">
        <w:rPr>
          <w:rFonts w:ascii="Poppins" w:hAnsi="Poppins" w:cs="Poppins"/>
        </w:rPr>
        <w:t>5</w:t>
      </w:r>
      <w:r w:rsidRPr="007560C8">
        <w:rPr>
          <w:rFonts w:ascii="Poppins" w:hAnsi="Poppins" w:cs="Poppins"/>
          <w:spacing w:val="-7"/>
        </w:rPr>
        <w:t xml:space="preserve"> </w:t>
      </w:r>
      <w:r w:rsidRPr="007560C8">
        <w:rPr>
          <w:rFonts w:ascii="Poppins" w:hAnsi="Poppins" w:cs="Poppins"/>
        </w:rPr>
        <w:t>y</w:t>
      </w:r>
      <w:r w:rsidRPr="007560C8">
        <w:rPr>
          <w:rFonts w:ascii="Poppins" w:hAnsi="Poppins" w:cs="Poppins"/>
          <w:spacing w:val="-6"/>
        </w:rPr>
        <w:t xml:space="preserve"> </w:t>
      </w:r>
      <w:r w:rsidRPr="007560C8">
        <w:rPr>
          <w:rFonts w:ascii="Poppins" w:hAnsi="Poppins" w:cs="Poppins"/>
        </w:rPr>
        <w:t>la</w:t>
      </w:r>
      <w:r w:rsidRPr="007560C8">
        <w:rPr>
          <w:rFonts w:ascii="Poppins" w:hAnsi="Poppins" w:cs="Poppins"/>
          <w:spacing w:val="-6"/>
        </w:rPr>
        <w:t xml:space="preserve"> </w:t>
      </w:r>
      <w:r w:rsidRPr="007560C8">
        <w:rPr>
          <w:rFonts w:ascii="Poppins" w:hAnsi="Poppins" w:cs="Poppins"/>
        </w:rPr>
        <w:t>longitud</w:t>
      </w:r>
      <w:r w:rsidRPr="007560C8">
        <w:rPr>
          <w:rFonts w:ascii="Poppins" w:hAnsi="Poppins" w:cs="Poppins"/>
          <w:spacing w:val="-6"/>
        </w:rPr>
        <w:t xml:space="preserve"> </w:t>
      </w:r>
      <w:r w:rsidRPr="007560C8">
        <w:rPr>
          <w:rFonts w:ascii="Poppins" w:hAnsi="Poppins" w:cs="Poppins"/>
        </w:rPr>
        <w:t>mínima</w:t>
      </w:r>
      <w:r w:rsidRPr="007560C8">
        <w:rPr>
          <w:rFonts w:ascii="Poppins" w:hAnsi="Poppins" w:cs="Poppins"/>
          <w:spacing w:val="-6"/>
        </w:rPr>
        <w:t xml:space="preserve"> </w:t>
      </w:r>
      <w:r w:rsidRPr="007560C8">
        <w:rPr>
          <w:rFonts w:ascii="Poppins" w:hAnsi="Poppins" w:cs="Poppins"/>
        </w:rPr>
        <w:t>es</w:t>
      </w:r>
      <w:r w:rsidRPr="007560C8">
        <w:rPr>
          <w:rFonts w:ascii="Poppins" w:hAnsi="Poppins" w:cs="Poppins"/>
          <w:spacing w:val="-5"/>
        </w:rPr>
        <w:t xml:space="preserve"> </w:t>
      </w:r>
      <w:r w:rsidRPr="007560C8">
        <w:rPr>
          <w:rFonts w:ascii="Poppins" w:hAnsi="Poppins" w:cs="Poppins"/>
        </w:rPr>
        <w:t>de</w:t>
      </w:r>
      <w:r w:rsidRPr="007560C8">
        <w:rPr>
          <w:rFonts w:ascii="Poppins" w:hAnsi="Poppins" w:cs="Poppins"/>
          <w:spacing w:val="-8"/>
        </w:rPr>
        <w:t xml:space="preserve"> </w:t>
      </w:r>
      <w:r w:rsidRPr="007560C8">
        <w:rPr>
          <w:rFonts w:ascii="Poppins" w:hAnsi="Poppins" w:cs="Poppins"/>
        </w:rPr>
        <w:t>4</w:t>
      </w:r>
      <w:r w:rsidRPr="007560C8">
        <w:rPr>
          <w:rFonts w:ascii="Poppins" w:hAnsi="Poppins" w:cs="Poppins"/>
          <w:spacing w:val="-7"/>
        </w:rPr>
        <w:t xml:space="preserve"> </w:t>
      </w:r>
      <w:r w:rsidRPr="007560C8">
        <w:rPr>
          <w:rFonts w:ascii="Poppins" w:hAnsi="Poppins" w:cs="Poppins"/>
        </w:rPr>
        <w:t xml:space="preserve">caracteres. </w:t>
      </w:r>
    </w:p>
    <w:p w14:paraId="652F71AD" w14:textId="6DBBF188" w:rsidR="004F2C17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53984" behindDoc="0" locked="0" layoutInCell="1" allowOverlap="1" wp14:anchorId="2FFCE518" wp14:editId="19BA25D6">
            <wp:simplePos x="0" y="0"/>
            <wp:positionH relativeFrom="column">
              <wp:posOffset>3515995</wp:posOffset>
            </wp:positionH>
            <wp:positionV relativeFrom="paragraph">
              <wp:posOffset>181610</wp:posOffset>
            </wp:positionV>
            <wp:extent cx="2131060" cy="2592070"/>
            <wp:effectExtent l="0" t="0" r="254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0C8">
        <w:rPr>
          <w:rFonts w:ascii="Segoe UI" w:eastAsia="Calibri" w:hAnsi="Segoe UI" w:cs="Segoe UI"/>
        </w:rPr>
        <w:drawing>
          <wp:anchor distT="0" distB="0" distL="114300" distR="114300" simplePos="0" relativeHeight="251752960" behindDoc="0" locked="0" layoutInCell="1" allowOverlap="1" wp14:anchorId="06DCB79A" wp14:editId="265307D3">
            <wp:simplePos x="0" y="0"/>
            <wp:positionH relativeFrom="column">
              <wp:posOffset>836323</wp:posOffset>
            </wp:positionH>
            <wp:positionV relativeFrom="paragraph">
              <wp:posOffset>181941</wp:posOffset>
            </wp:positionV>
            <wp:extent cx="2122805" cy="2573655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A6EFB" w14:textId="008F1706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4BBA3943" w14:textId="42339B34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50D5E7E4" w14:textId="53B042A2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2BF92375" w14:textId="0E92BE61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2E9E3AEC" w14:textId="0747459B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544604ED" w14:textId="1D37EC17" w:rsid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0568E8BA" w14:textId="77777777" w:rsidR="007560C8" w:rsidRP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7DFD67CA" w14:textId="29A42E29" w:rsidR="000D6555" w:rsidRPr="007560C8" w:rsidRDefault="000D6555" w:rsidP="007560C8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jc w:val="both"/>
        <w:rPr>
          <w:rFonts w:ascii="Poppins" w:eastAsia="Calibri" w:hAnsi="Poppins" w:cs="Poppins"/>
        </w:rPr>
      </w:pPr>
      <w:r w:rsidRPr="007560C8">
        <w:rPr>
          <w:rFonts w:ascii="Poppins" w:hAnsi="Poppins" w:cs="Poppins"/>
        </w:rPr>
        <w:lastRenderedPageBreak/>
        <w:t>Cread una cuenta de usuario EVARISTO34 desde la consola de usuarios locales indicando que debe cambiar</w:t>
      </w:r>
      <w:r w:rsidRPr="007560C8">
        <w:rPr>
          <w:rFonts w:ascii="Poppins" w:hAnsi="Poppins" w:cs="Poppins"/>
          <w:spacing w:val="-5"/>
        </w:rPr>
        <w:t xml:space="preserve"> </w:t>
      </w:r>
      <w:r w:rsidRPr="007560C8">
        <w:rPr>
          <w:rFonts w:ascii="Poppins" w:hAnsi="Poppins" w:cs="Poppins"/>
        </w:rPr>
        <w:t>de</w:t>
      </w:r>
      <w:r w:rsidRPr="007560C8">
        <w:rPr>
          <w:rFonts w:ascii="Poppins" w:hAnsi="Poppins" w:cs="Poppins"/>
          <w:spacing w:val="-3"/>
        </w:rPr>
        <w:t xml:space="preserve"> </w:t>
      </w:r>
      <w:r w:rsidRPr="007560C8">
        <w:rPr>
          <w:rFonts w:ascii="Poppins" w:hAnsi="Poppins" w:cs="Poppins"/>
        </w:rPr>
        <w:t>contraseña</w:t>
      </w:r>
      <w:r w:rsidRPr="007560C8">
        <w:rPr>
          <w:rFonts w:ascii="Poppins" w:hAnsi="Poppins" w:cs="Poppins"/>
          <w:spacing w:val="-2"/>
        </w:rPr>
        <w:t xml:space="preserve"> </w:t>
      </w:r>
      <w:r w:rsidRPr="007560C8">
        <w:rPr>
          <w:rFonts w:ascii="Poppins" w:hAnsi="Poppins" w:cs="Poppins"/>
        </w:rPr>
        <w:t>en</w:t>
      </w:r>
      <w:r w:rsidRPr="007560C8">
        <w:rPr>
          <w:rFonts w:ascii="Poppins" w:hAnsi="Poppins" w:cs="Poppins"/>
          <w:spacing w:val="-5"/>
        </w:rPr>
        <w:t xml:space="preserve"> </w:t>
      </w:r>
      <w:r w:rsidRPr="007560C8">
        <w:rPr>
          <w:rFonts w:ascii="Poppins" w:hAnsi="Poppins" w:cs="Poppins"/>
        </w:rPr>
        <w:t>el</w:t>
      </w:r>
      <w:r w:rsidRPr="007560C8">
        <w:rPr>
          <w:rFonts w:ascii="Poppins" w:hAnsi="Poppins" w:cs="Poppins"/>
          <w:spacing w:val="-2"/>
        </w:rPr>
        <w:t xml:space="preserve"> </w:t>
      </w:r>
      <w:r w:rsidRPr="007560C8">
        <w:rPr>
          <w:rFonts w:ascii="Poppins" w:hAnsi="Poppins" w:cs="Poppins"/>
        </w:rPr>
        <w:t>primer</w:t>
      </w:r>
      <w:r w:rsidRPr="007560C8">
        <w:rPr>
          <w:rFonts w:ascii="Poppins" w:hAnsi="Poppins" w:cs="Poppins"/>
          <w:spacing w:val="-3"/>
        </w:rPr>
        <w:t xml:space="preserve"> </w:t>
      </w:r>
      <w:r w:rsidRPr="007560C8">
        <w:rPr>
          <w:rFonts w:ascii="Poppins" w:hAnsi="Poppins" w:cs="Poppins"/>
        </w:rPr>
        <w:t>inicio</w:t>
      </w:r>
      <w:r w:rsidRPr="007560C8">
        <w:rPr>
          <w:rFonts w:ascii="Poppins" w:hAnsi="Poppins" w:cs="Poppins"/>
          <w:spacing w:val="-4"/>
        </w:rPr>
        <w:t xml:space="preserve"> </w:t>
      </w:r>
      <w:r w:rsidRPr="007560C8">
        <w:rPr>
          <w:rFonts w:ascii="Poppins" w:hAnsi="Poppins" w:cs="Poppins"/>
        </w:rPr>
        <w:t>de</w:t>
      </w:r>
      <w:r w:rsidRPr="007560C8">
        <w:rPr>
          <w:rFonts w:ascii="Poppins" w:hAnsi="Poppins" w:cs="Poppins"/>
          <w:spacing w:val="-3"/>
        </w:rPr>
        <w:t xml:space="preserve"> </w:t>
      </w:r>
      <w:r w:rsidRPr="007560C8">
        <w:rPr>
          <w:rFonts w:ascii="Poppins" w:hAnsi="Poppins" w:cs="Poppins"/>
        </w:rPr>
        <w:t>sesión.</w:t>
      </w:r>
      <w:r w:rsidRPr="007560C8">
        <w:rPr>
          <w:rFonts w:ascii="Poppins" w:hAnsi="Poppins" w:cs="Poppins"/>
          <w:spacing w:val="-4"/>
        </w:rPr>
        <w:t xml:space="preserve"> </w:t>
      </w:r>
      <w:r w:rsidRPr="007560C8">
        <w:rPr>
          <w:rFonts w:ascii="Poppins" w:hAnsi="Poppins" w:cs="Poppins"/>
        </w:rPr>
        <w:t>Ponedle</w:t>
      </w:r>
      <w:r w:rsidRPr="007560C8">
        <w:rPr>
          <w:rFonts w:ascii="Poppins" w:hAnsi="Poppins" w:cs="Poppins"/>
          <w:spacing w:val="-6"/>
        </w:rPr>
        <w:t xml:space="preserve"> </w:t>
      </w:r>
      <w:r w:rsidRPr="007560C8">
        <w:rPr>
          <w:rFonts w:ascii="Poppins" w:hAnsi="Poppins" w:cs="Poppins"/>
        </w:rPr>
        <w:t>de</w:t>
      </w:r>
      <w:r w:rsidRPr="007560C8">
        <w:rPr>
          <w:rFonts w:ascii="Poppins" w:hAnsi="Poppins" w:cs="Poppins"/>
          <w:spacing w:val="-3"/>
        </w:rPr>
        <w:t xml:space="preserve"> </w:t>
      </w:r>
      <w:r w:rsidRPr="007560C8">
        <w:rPr>
          <w:rFonts w:ascii="Poppins" w:hAnsi="Poppins" w:cs="Poppins"/>
        </w:rPr>
        <w:t>contraseña</w:t>
      </w:r>
      <w:r w:rsidRPr="007560C8">
        <w:rPr>
          <w:rFonts w:ascii="Poppins" w:hAnsi="Poppins" w:cs="Poppins"/>
          <w:spacing w:val="-2"/>
        </w:rPr>
        <w:t xml:space="preserve"> </w:t>
      </w:r>
      <w:r w:rsidRPr="007560C8">
        <w:rPr>
          <w:rFonts w:ascii="Poppins" w:hAnsi="Poppins" w:cs="Poppins"/>
        </w:rPr>
        <w:t>CABALLO,</w:t>
      </w:r>
      <w:r w:rsidRPr="007560C8">
        <w:rPr>
          <w:rFonts w:ascii="Poppins" w:hAnsi="Poppins" w:cs="Poppins"/>
          <w:spacing w:val="-5"/>
        </w:rPr>
        <w:t xml:space="preserve"> </w:t>
      </w:r>
      <w:r w:rsidRPr="007560C8">
        <w:rPr>
          <w:rFonts w:ascii="Poppins" w:hAnsi="Poppins" w:cs="Poppins"/>
        </w:rPr>
        <w:t>e</w:t>
      </w:r>
      <w:r w:rsidRPr="007560C8">
        <w:rPr>
          <w:rFonts w:ascii="Poppins" w:hAnsi="Poppins" w:cs="Poppins"/>
          <w:spacing w:val="-3"/>
        </w:rPr>
        <w:t xml:space="preserve"> </w:t>
      </w:r>
      <w:r w:rsidRPr="007560C8">
        <w:rPr>
          <w:rFonts w:ascii="Poppins" w:hAnsi="Poppins" w:cs="Poppins"/>
        </w:rPr>
        <w:t>inmediatamente después intentar cambiar la contraseña a otra</w:t>
      </w:r>
      <w:r w:rsidRPr="007560C8">
        <w:rPr>
          <w:rFonts w:ascii="Poppins" w:hAnsi="Poppins" w:cs="Poppins"/>
          <w:spacing w:val="-4"/>
        </w:rPr>
        <w:t xml:space="preserve"> </w:t>
      </w:r>
      <w:r w:rsidRPr="007560C8">
        <w:rPr>
          <w:rFonts w:ascii="Poppins" w:hAnsi="Poppins" w:cs="Poppins"/>
        </w:rPr>
        <w:t>cualquiera.</w:t>
      </w:r>
    </w:p>
    <w:p w14:paraId="6B32EC10" w14:textId="6B149F08" w:rsidR="00097ADF" w:rsidRPr="007560C8" w:rsidRDefault="007560C8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hAnsi="Segoe UI" w:cs="Segoe UI"/>
        </w:rPr>
      </w:pPr>
      <w:r w:rsidRPr="007560C8">
        <w:rPr>
          <w:rFonts w:ascii="Segoe UI" w:hAnsi="Segoe UI" w:cs="Segoe UI"/>
        </w:rPr>
        <w:drawing>
          <wp:anchor distT="0" distB="0" distL="114300" distR="114300" simplePos="0" relativeHeight="251755008" behindDoc="0" locked="0" layoutInCell="1" allowOverlap="1" wp14:anchorId="4B000040" wp14:editId="417D1E4D">
            <wp:simplePos x="0" y="0"/>
            <wp:positionH relativeFrom="column">
              <wp:posOffset>3396642</wp:posOffset>
            </wp:positionH>
            <wp:positionV relativeFrom="paragraph">
              <wp:posOffset>717329</wp:posOffset>
            </wp:positionV>
            <wp:extent cx="2830665" cy="1309183"/>
            <wp:effectExtent l="0" t="0" r="8255" b="571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65" cy="130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5B18" w:rsidRPr="007560C8">
        <w:rPr>
          <w:rFonts w:ascii="Segoe UI" w:hAnsi="Segoe UI" w:cs="Segoe UI"/>
        </w:rPr>
        <w:drawing>
          <wp:inline distT="0" distB="0" distL="0" distR="0" wp14:anchorId="3380005B" wp14:editId="738A2913">
            <wp:extent cx="2576223" cy="2394446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2397" cy="240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11E1" w14:textId="15E0C5E5" w:rsidR="00097ADF" w:rsidRPr="007560C8" w:rsidRDefault="00097ADF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hAnsi="Segoe UI" w:cs="Segoe UI"/>
        </w:rPr>
      </w:pPr>
    </w:p>
    <w:p w14:paraId="570FBBB2" w14:textId="77777777" w:rsidR="00097ADF" w:rsidRPr="007560C8" w:rsidRDefault="00097ADF" w:rsidP="007560C8">
      <w:pPr>
        <w:pStyle w:val="Prrafodelista"/>
        <w:spacing w:before="100" w:beforeAutospacing="1" w:line="360" w:lineRule="auto"/>
        <w:ind w:left="714"/>
        <w:jc w:val="both"/>
        <w:rPr>
          <w:rFonts w:ascii="Segoe UI" w:eastAsia="Calibri" w:hAnsi="Segoe UI" w:cs="Segoe UI"/>
        </w:rPr>
      </w:pPr>
    </w:p>
    <w:p w14:paraId="6595CC54" w14:textId="0E823611" w:rsidR="0087605E" w:rsidRPr="007560C8" w:rsidRDefault="0087605E" w:rsidP="007560C8">
      <w:pPr>
        <w:spacing w:line="360" w:lineRule="auto"/>
        <w:jc w:val="both"/>
        <w:rPr>
          <w:rFonts w:ascii="Segoe UI" w:eastAsia="Calibri" w:hAnsi="Segoe UI" w:cs="Segoe UI"/>
        </w:rPr>
      </w:pPr>
    </w:p>
    <w:sectPr w:rsidR="0087605E" w:rsidRPr="007560C8" w:rsidSect="00CC4D15">
      <w:headerReference w:type="default" r:id="rId49"/>
      <w:footerReference w:type="default" r:id="rId50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D2CF8" w14:textId="77777777" w:rsidR="00CE5C99" w:rsidRDefault="00CE5C99">
      <w:r>
        <w:separator/>
      </w:r>
    </w:p>
    <w:p w14:paraId="04B31418" w14:textId="77777777" w:rsidR="00CE5C99" w:rsidRDefault="00CE5C99"/>
  </w:endnote>
  <w:endnote w:type="continuationSeparator" w:id="0">
    <w:p w14:paraId="2BA1371E" w14:textId="77777777" w:rsidR="00CE5C99" w:rsidRDefault="00CE5C99">
      <w:r>
        <w:continuationSeparator/>
      </w:r>
    </w:p>
    <w:p w14:paraId="62CC39CF" w14:textId="77777777" w:rsidR="00CE5C99" w:rsidRDefault="00CE5C99"/>
  </w:endnote>
  <w:endnote w:type="continuationNotice" w:id="1">
    <w:p w14:paraId="61ECB719" w14:textId="77777777" w:rsidR="00CE5C99" w:rsidRDefault="00CE5C9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C2BBD0C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CF607" w14:textId="77777777" w:rsidR="00CE5C99" w:rsidRDefault="00CE5C99">
      <w:r>
        <w:separator/>
      </w:r>
    </w:p>
    <w:p w14:paraId="52B720CA" w14:textId="77777777" w:rsidR="00CE5C99" w:rsidRDefault="00CE5C99"/>
  </w:footnote>
  <w:footnote w:type="continuationSeparator" w:id="0">
    <w:p w14:paraId="67AD1DC1" w14:textId="77777777" w:rsidR="00CE5C99" w:rsidRDefault="00CE5C99">
      <w:r>
        <w:continuationSeparator/>
      </w:r>
    </w:p>
    <w:p w14:paraId="775B5132" w14:textId="77777777" w:rsidR="00CE5C99" w:rsidRDefault="00CE5C99"/>
  </w:footnote>
  <w:footnote w:type="continuationNotice" w:id="1">
    <w:p w14:paraId="0E1C172D" w14:textId="77777777" w:rsidR="00CE5C99" w:rsidRDefault="00CE5C9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66AA7B4F" w:rsidR="00370673" w:rsidRPr="003C545B" w:rsidRDefault="00DE3887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 w:rsidRPr="00DE3887">
            <w:rPr>
              <w:rFonts w:ascii="Poppins" w:hAnsi="Poppins" w:cs="Poppins"/>
              <w:color w:val="2681F0"/>
              <w:sz w:val="20"/>
              <w:szCs w:val="16"/>
            </w:rPr>
            <w:t>ADMINISTRACIÓN DE USUARIOS Y GRUPOS</w:t>
          </w:r>
          <w:r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                                              </w:t>
          </w:r>
          <w:r w:rsidR="00370673" w:rsidRPr="003C545B">
            <w:rPr>
              <w:rFonts w:ascii="Poppins" w:hAnsi="Poppins" w:cs="Poppins"/>
              <w:color w:val="2681F0"/>
              <w:sz w:val="20"/>
              <w:szCs w:val="16"/>
            </w:rPr>
            <w:t>SISTEMAS OPERATIVOS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B6C"/>
    <w:multiLevelType w:val="hybridMultilevel"/>
    <w:tmpl w:val="A3BAA5C0"/>
    <w:lvl w:ilvl="0" w:tplc="3078B74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D271FA"/>
    <w:multiLevelType w:val="hybridMultilevel"/>
    <w:tmpl w:val="DFAC4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916C7"/>
    <w:multiLevelType w:val="hybridMultilevel"/>
    <w:tmpl w:val="DFAC4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9431B"/>
    <w:multiLevelType w:val="hybridMultilevel"/>
    <w:tmpl w:val="3D1A8D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23521"/>
    <w:multiLevelType w:val="hybridMultilevel"/>
    <w:tmpl w:val="727672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E566A3"/>
    <w:multiLevelType w:val="hybridMultilevel"/>
    <w:tmpl w:val="B4CEB8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04091"/>
    <w:multiLevelType w:val="hybridMultilevel"/>
    <w:tmpl w:val="92F656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A0CBF"/>
    <w:multiLevelType w:val="hybridMultilevel"/>
    <w:tmpl w:val="A32C5C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B770F0"/>
    <w:multiLevelType w:val="hybridMultilevel"/>
    <w:tmpl w:val="44EECE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1222C52">
      <w:start w:val="1"/>
      <w:numFmt w:val="lowerLetter"/>
      <w:lvlText w:val="%2."/>
      <w:lvlJc w:val="left"/>
      <w:pPr>
        <w:ind w:left="1440" w:hanging="360"/>
      </w:pPr>
      <w:rPr>
        <w:b/>
        <w:bCs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001A6"/>
    <w:multiLevelType w:val="hybridMultilevel"/>
    <w:tmpl w:val="DB748C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E2575"/>
    <w:multiLevelType w:val="hybridMultilevel"/>
    <w:tmpl w:val="4E5EE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F621B"/>
    <w:multiLevelType w:val="hybridMultilevel"/>
    <w:tmpl w:val="0616C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30F65"/>
    <w:multiLevelType w:val="hybridMultilevel"/>
    <w:tmpl w:val="289AE2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B376E"/>
    <w:multiLevelType w:val="hybridMultilevel"/>
    <w:tmpl w:val="478636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EE650A"/>
    <w:multiLevelType w:val="hybridMultilevel"/>
    <w:tmpl w:val="DCF2E0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F60A06"/>
    <w:multiLevelType w:val="hybridMultilevel"/>
    <w:tmpl w:val="504E14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7A19EA"/>
    <w:multiLevelType w:val="hybridMultilevel"/>
    <w:tmpl w:val="BC2C5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AD64D8"/>
    <w:multiLevelType w:val="hybridMultilevel"/>
    <w:tmpl w:val="FBE41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7"/>
  </w:num>
  <w:num w:numId="4">
    <w:abstractNumId w:val="5"/>
  </w:num>
  <w:num w:numId="5">
    <w:abstractNumId w:val="10"/>
  </w:num>
  <w:num w:numId="6">
    <w:abstractNumId w:val="18"/>
  </w:num>
  <w:num w:numId="7">
    <w:abstractNumId w:val="2"/>
  </w:num>
  <w:num w:numId="8">
    <w:abstractNumId w:val="1"/>
  </w:num>
  <w:num w:numId="9">
    <w:abstractNumId w:val="3"/>
  </w:num>
  <w:num w:numId="10">
    <w:abstractNumId w:val="15"/>
  </w:num>
  <w:num w:numId="11">
    <w:abstractNumId w:val="11"/>
  </w:num>
  <w:num w:numId="12">
    <w:abstractNumId w:val="6"/>
  </w:num>
  <w:num w:numId="13">
    <w:abstractNumId w:val="16"/>
  </w:num>
  <w:num w:numId="14">
    <w:abstractNumId w:val="14"/>
  </w:num>
  <w:num w:numId="15">
    <w:abstractNumId w:val="7"/>
  </w:num>
  <w:num w:numId="16">
    <w:abstractNumId w:val="9"/>
  </w:num>
  <w:num w:numId="17">
    <w:abstractNumId w:val="8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2DC5"/>
    <w:rsid w:val="00007EB9"/>
    <w:rsid w:val="000229ED"/>
    <w:rsid w:val="0002482E"/>
    <w:rsid w:val="00031408"/>
    <w:rsid w:val="00044D7F"/>
    <w:rsid w:val="000453D4"/>
    <w:rsid w:val="00050324"/>
    <w:rsid w:val="00053E14"/>
    <w:rsid w:val="00056C53"/>
    <w:rsid w:val="0006410B"/>
    <w:rsid w:val="00067046"/>
    <w:rsid w:val="00070DAE"/>
    <w:rsid w:val="00071265"/>
    <w:rsid w:val="000747A0"/>
    <w:rsid w:val="0007650E"/>
    <w:rsid w:val="00082817"/>
    <w:rsid w:val="00097ADF"/>
    <w:rsid w:val="000A0150"/>
    <w:rsid w:val="000A66C0"/>
    <w:rsid w:val="000A7367"/>
    <w:rsid w:val="000B1190"/>
    <w:rsid w:val="000C10EE"/>
    <w:rsid w:val="000C1EB3"/>
    <w:rsid w:val="000D6555"/>
    <w:rsid w:val="000E63C9"/>
    <w:rsid w:val="000F1E9E"/>
    <w:rsid w:val="000F2EA2"/>
    <w:rsid w:val="001046B8"/>
    <w:rsid w:val="00130E9D"/>
    <w:rsid w:val="001315AC"/>
    <w:rsid w:val="0013432C"/>
    <w:rsid w:val="00150A6D"/>
    <w:rsid w:val="00184E3F"/>
    <w:rsid w:val="00185B35"/>
    <w:rsid w:val="001B7E03"/>
    <w:rsid w:val="001E3A20"/>
    <w:rsid w:val="001F1543"/>
    <w:rsid w:val="001F2BC8"/>
    <w:rsid w:val="001F5F6B"/>
    <w:rsid w:val="0020257A"/>
    <w:rsid w:val="00213CCE"/>
    <w:rsid w:val="00214A22"/>
    <w:rsid w:val="00224617"/>
    <w:rsid w:val="00243EBC"/>
    <w:rsid w:val="00246A35"/>
    <w:rsid w:val="0026144A"/>
    <w:rsid w:val="00266DA1"/>
    <w:rsid w:val="0027232F"/>
    <w:rsid w:val="002763AC"/>
    <w:rsid w:val="00284348"/>
    <w:rsid w:val="00292655"/>
    <w:rsid w:val="002A1580"/>
    <w:rsid w:val="002A4D68"/>
    <w:rsid w:val="002C2B2B"/>
    <w:rsid w:val="002D4714"/>
    <w:rsid w:val="002E0066"/>
    <w:rsid w:val="002E1647"/>
    <w:rsid w:val="002E45B3"/>
    <w:rsid w:val="002E7227"/>
    <w:rsid w:val="002F0795"/>
    <w:rsid w:val="002F3A53"/>
    <w:rsid w:val="002F51F5"/>
    <w:rsid w:val="003052E0"/>
    <w:rsid w:val="00312137"/>
    <w:rsid w:val="00330359"/>
    <w:rsid w:val="0033762F"/>
    <w:rsid w:val="00345355"/>
    <w:rsid w:val="00360494"/>
    <w:rsid w:val="00362063"/>
    <w:rsid w:val="00366C7E"/>
    <w:rsid w:val="00370673"/>
    <w:rsid w:val="00370F3E"/>
    <w:rsid w:val="00371685"/>
    <w:rsid w:val="00384EA3"/>
    <w:rsid w:val="00394BB1"/>
    <w:rsid w:val="0039558A"/>
    <w:rsid w:val="003A2F17"/>
    <w:rsid w:val="003A39A1"/>
    <w:rsid w:val="003A451B"/>
    <w:rsid w:val="003A50BA"/>
    <w:rsid w:val="003B7605"/>
    <w:rsid w:val="003C2191"/>
    <w:rsid w:val="003C545B"/>
    <w:rsid w:val="003C79F4"/>
    <w:rsid w:val="003C7FAB"/>
    <w:rsid w:val="003D3863"/>
    <w:rsid w:val="003E3EC5"/>
    <w:rsid w:val="003F4299"/>
    <w:rsid w:val="003F5B46"/>
    <w:rsid w:val="004110DE"/>
    <w:rsid w:val="004173BD"/>
    <w:rsid w:val="00422943"/>
    <w:rsid w:val="00430C4C"/>
    <w:rsid w:val="0044085A"/>
    <w:rsid w:val="004533A0"/>
    <w:rsid w:val="00454B73"/>
    <w:rsid w:val="0046765A"/>
    <w:rsid w:val="00475263"/>
    <w:rsid w:val="00482FAB"/>
    <w:rsid w:val="004A135A"/>
    <w:rsid w:val="004A779D"/>
    <w:rsid w:val="004B21A5"/>
    <w:rsid w:val="004C1B8C"/>
    <w:rsid w:val="004D1C1F"/>
    <w:rsid w:val="004D2193"/>
    <w:rsid w:val="004E281F"/>
    <w:rsid w:val="004E5FEE"/>
    <w:rsid w:val="004F2C17"/>
    <w:rsid w:val="004F432F"/>
    <w:rsid w:val="004F54F4"/>
    <w:rsid w:val="004F64FD"/>
    <w:rsid w:val="004F68AB"/>
    <w:rsid w:val="005037F0"/>
    <w:rsid w:val="005117D6"/>
    <w:rsid w:val="005158F9"/>
    <w:rsid w:val="00516A86"/>
    <w:rsid w:val="00516BAE"/>
    <w:rsid w:val="005275F6"/>
    <w:rsid w:val="00572102"/>
    <w:rsid w:val="0057729A"/>
    <w:rsid w:val="005A7A98"/>
    <w:rsid w:val="005C3B74"/>
    <w:rsid w:val="005E0664"/>
    <w:rsid w:val="005F1BB0"/>
    <w:rsid w:val="00614CED"/>
    <w:rsid w:val="0064153D"/>
    <w:rsid w:val="00642716"/>
    <w:rsid w:val="006454CF"/>
    <w:rsid w:val="00652D49"/>
    <w:rsid w:val="00654CDF"/>
    <w:rsid w:val="0065652C"/>
    <w:rsid w:val="00656C4D"/>
    <w:rsid w:val="00661424"/>
    <w:rsid w:val="006829CB"/>
    <w:rsid w:val="006A089E"/>
    <w:rsid w:val="006B7F0A"/>
    <w:rsid w:val="006E1872"/>
    <w:rsid w:val="006E5716"/>
    <w:rsid w:val="00704F0E"/>
    <w:rsid w:val="00725004"/>
    <w:rsid w:val="007302B3"/>
    <w:rsid w:val="00730733"/>
    <w:rsid w:val="007309A6"/>
    <w:rsid w:val="00730E3A"/>
    <w:rsid w:val="00732DBB"/>
    <w:rsid w:val="00736AAF"/>
    <w:rsid w:val="00737DCB"/>
    <w:rsid w:val="0075153D"/>
    <w:rsid w:val="007560C8"/>
    <w:rsid w:val="00763DFE"/>
    <w:rsid w:val="00765B2A"/>
    <w:rsid w:val="007740B7"/>
    <w:rsid w:val="0077569D"/>
    <w:rsid w:val="00777C7D"/>
    <w:rsid w:val="0078195B"/>
    <w:rsid w:val="0078280C"/>
    <w:rsid w:val="00783A34"/>
    <w:rsid w:val="007869D0"/>
    <w:rsid w:val="00796B45"/>
    <w:rsid w:val="007B3A81"/>
    <w:rsid w:val="007B62B4"/>
    <w:rsid w:val="007C013A"/>
    <w:rsid w:val="007C6B52"/>
    <w:rsid w:val="007D06BD"/>
    <w:rsid w:val="007D16C5"/>
    <w:rsid w:val="007E1553"/>
    <w:rsid w:val="007F6FAF"/>
    <w:rsid w:val="00805671"/>
    <w:rsid w:val="008107A1"/>
    <w:rsid w:val="0082781E"/>
    <w:rsid w:val="00840B5A"/>
    <w:rsid w:val="0085357C"/>
    <w:rsid w:val="00862FE4"/>
    <w:rsid w:val="0086389A"/>
    <w:rsid w:val="00864343"/>
    <w:rsid w:val="008669D9"/>
    <w:rsid w:val="0086774B"/>
    <w:rsid w:val="008734C2"/>
    <w:rsid w:val="0087605E"/>
    <w:rsid w:val="00880397"/>
    <w:rsid w:val="008941AE"/>
    <w:rsid w:val="008A4A12"/>
    <w:rsid w:val="008A6CF7"/>
    <w:rsid w:val="008B1FEE"/>
    <w:rsid w:val="008B2E11"/>
    <w:rsid w:val="008B54FB"/>
    <w:rsid w:val="008C5047"/>
    <w:rsid w:val="008C6BAE"/>
    <w:rsid w:val="008C7A9B"/>
    <w:rsid w:val="008E1952"/>
    <w:rsid w:val="008E4B01"/>
    <w:rsid w:val="008F6110"/>
    <w:rsid w:val="00903C32"/>
    <w:rsid w:val="00916B16"/>
    <w:rsid w:val="009173B9"/>
    <w:rsid w:val="00917884"/>
    <w:rsid w:val="009238E7"/>
    <w:rsid w:val="00931430"/>
    <w:rsid w:val="0093335D"/>
    <w:rsid w:val="0093613E"/>
    <w:rsid w:val="00943026"/>
    <w:rsid w:val="00943726"/>
    <w:rsid w:val="00966B81"/>
    <w:rsid w:val="00971C9B"/>
    <w:rsid w:val="00975B3C"/>
    <w:rsid w:val="00977F79"/>
    <w:rsid w:val="00992CB8"/>
    <w:rsid w:val="009A278D"/>
    <w:rsid w:val="009A6335"/>
    <w:rsid w:val="009B2D4F"/>
    <w:rsid w:val="009C083B"/>
    <w:rsid w:val="009C5B18"/>
    <w:rsid w:val="009C7720"/>
    <w:rsid w:val="009D3244"/>
    <w:rsid w:val="009E061D"/>
    <w:rsid w:val="009E2F22"/>
    <w:rsid w:val="009E4B33"/>
    <w:rsid w:val="00A01BB1"/>
    <w:rsid w:val="00A048AA"/>
    <w:rsid w:val="00A1612D"/>
    <w:rsid w:val="00A236C6"/>
    <w:rsid w:val="00A23AFA"/>
    <w:rsid w:val="00A2779C"/>
    <w:rsid w:val="00A31B3E"/>
    <w:rsid w:val="00A323C4"/>
    <w:rsid w:val="00A327E3"/>
    <w:rsid w:val="00A35F3B"/>
    <w:rsid w:val="00A430D3"/>
    <w:rsid w:val="00A532F3"/>
    <w:rsid w:val="00A806E7"/>
    <w:rsid w:val="00A8489E"/>
    <w:rsid w:val="00A95E31"/>
    <w:rsid w:val="00AA228B"/>
    <w:rsid w:val="00AA38B4"/>
    <w:rsid w:val="00AA5B3E"/>
    <w:rsid w:val="00AA6D8F"/>
    <w:rsid w:val="00AB02A7"/>
    <w:rsid w:val="00AB65BE"/>
    <w:rsid w:val="00AC29F3"/>
    <w:rsid w:val="00AD6F41"/>
    <w:rsid w:val="00AE53C5"/>
    <w:rsid w:val="00B01C79"/>
    <w:rsid w:val="00B11DA9"/>
    <w:rsid w:val="00B2052B"/>
    <w:rsid w:val="00B231E5"/>
    <w:rsid w:val="00B46E59"/>
    <w:rsid w:val="00B56BF1"/>
    <w:rsid w:val="00B676C2"/>
    <w:rsid w:val="00B71625"/>
    <w:rsid w:val="00B857F8"/>
    <w:rsid w:val="00B90B3B"/>
    <w:rsid w:val="00B93B53"/>
    <w:rsid w:val="00BB3CE0"/>
    <w:rsid w:val="00BB4123"/>
    <w:rsid w:val="00BE5E12"/>
    <w:rsid w:val="00C02B87"/>
    <w:rsid w:val="00C10689"/>
    <w:rsid w:val="00C22F26"/>
    <w:rsid w:val="00C237BC"/>
    <w:rsid w:val="00C27A4A"/>
    <w:rsid w:val="00C335E4"/>
    <w:rsid w:val="00C4086D"/>
    <w:rsid w:val="00C4741E"/>
    <w:rsid w:val="00C5013D"/>
    <w:rsid w:val="00C56EE8"/>
    <w:rsid w:val="00C62F7C"/>
    <w:rsid w:val="00C662BF"/>
    <w:rsid w:val="00C76B91"/>
    <w:rsid w:val="00C770AA"/>
    <w:rsid w:val="00C97934"/>
    <w:rsid w:val="00CA1896"/>
    <w:rsid w:val="00CA1C00"/>
    <w:rsid w:val="00CA5B2D"/>
    <w:rsid w:val="00CA74F5"/>
    <w:rsid w:val="00CB5B28"/>
    <w:rsid w:val="00CC4D15"/>
    <w:rsid w:val="00CD5617"/>
    <w:rsid w:val="00CE220B"/>
    <w:rsid w:val="00CE5C99"/>
    <w:rsid w:val="00CE6CA2"/>
    <w:rsid w:val="00CE7C7B"/>
    <w:rsid w:val="00CF5371"/>
    <w:rsid w:val="00D02396"/>
    <w:rsid w:val="00D0323A"/>
    <w:rsid w:val="00D0559F"/>
    <w:rsid w:val="00D064B5"/>
    <w:rsid w:val="00D077E9"/>
    <w:rsid w:val="00D26A19"/>
    <w:rsid w:val="00D3275E"/>
    <w:rsid w:val="00D331C2"/>
    <w:rsid w:val="00D41411"/>
    <w:rsid w:val="00D42CB7"/>
    <w:rsid w:val="00D52588"/>
    <w:rsid w:val="00D53CBD"/>
    <w:rsid w:val="00D5413D"/>
    <w:rsid w:val="00D54803"/>
    <w:rsid w:val="00D570A9"/>
    <w:rsid w:val="00D6417E"/>
    <w:rsid w:val="00D70D02"/>
    <w:rsid w:val="00D73968"/>
    <w:rsid w:val="00D770C7"/>
    <w:rsid w:val="00D83F36"/>
    <w:rsid w:val="00D86945"/>
    <w:rsid w:val="00D90290"/>
    <w:rsid w:val="00DA3F00"/>
    <w:rsid w:val="00DC706A"/>
    <w:rsid w:val="00DD152F"/>
    <w:rsid w:val="00DE0600"/>
    <w:rsid w:val="00DE213F"/>
    <w:rsid w:val="00DE3887"/>
    <w:rsid w:val="00DE47E4"/>
    <w:rsid w:val="00DF027C"/>
    <w:rsid w:val="00DF41DE"/>
    <w:rsid w:val="00E009B5"/>
    <w:rsid w:val="00E00A32"/>
    <w:rsid w:val="00E22ACD"/>
    <w:rsid w:val="00E250F3"/>
    <w:rsid w:val="00E25F46"/>
    <w:rsid w:val="00E326A2"/>
    <w:rsid w:val="00E4032C"/>
    <w:rsid w:val="00E40A5B"/>
    <w:rsid w:val="00E42AC5"/>
    <w:rsid w:val="00E460AC"/>
    <w:rsid w:val="00E4754B"/>
    <w:rsid w:val="00E543AD"/>
    <w:rsid w:val="00E54447"/>
    <w:rsid w:val="00E54A6A"/>
    <w:rsid w:val="00E620B0"/>
    <w:rsid w:val="00E74C20"/>
    <w:rsid w:val="00E74F42"/>
    <w:rsid w:val="00E7720B"/>
    <w:rsid w:val="00E8086A"/>
    <w:rsid w:val="00E81B40"/>
    <w:rsid w:val="00E87759"/>
    <w:rsid w:val="00EA487D"/>
    <w:rsid w:val="00EB5DD4"/>
    <w:rsid w:val="00EF555B"/>
    <w:rsid w:val="00EF579E"/>
    <w:rsid w:val="00EF6BDB"/>
    <w:rsid w:val="00F027BB"/>
    <w:rsid w:val="00F11DCF"/>
    <w:rsid w:val="00F162EA"/>
    <w:rsid w:val="00F246A8"/>
    <w:rsid w:val="00F306B2"/>
    <w:rsid w:val="00F315C6"/>
    <w:rsid w:val="00F37724"/>
    <w:rsid w:val="00F442E4"/>
    <w:rsid w:val="00F52D27"/>
    <w:rsid w:val="00F76A44"/>
    <w:rsid w:val="00F8146F"/>
    <w:rsid w:val="00F829F7"/>
    <w:rsid w:val="00F83527"/>
    <w:rsid w:val="00FB0138"/>
    <w:rsid w:val="00FB76D3"/>
    <w:rsid w:val="00FD583F"/>
    <w:rsid w:val="00FD5A5A"/>
    <w:rsid w:val="00FD634D"/>
    <w:rsid w:val="00FD67F5"/>
    <w:rsid w:val="00FD7488"/>
    <w:rsid w:val="00FD7EE9"/>
    <w:rsid w:val="00FE21B9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164604"/>
    <w:rsid w:val="0019768E"/>
    <w:rsid w:val="004218F5"/>
    <w:rsid w:val="005B3B57"/>
    <w:rsid w:val="00AD522A"/>
    <w:rsid w:val="00BE008C"/>
    <w:rsid w:val="00C05D8F"/>
    <w:rsid w:val="00D107D1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121</TotalTime>
  <Pages>18</Pages>
  <Words>1070</Words>
  <Characters>5888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44</cp:revision>
  <cp:lastPrinted>2022-01-14T18:32:00Z</cp:lastPrinted>
  <dcterms:created xsi:type="dcterms:W3CDTF">2022-01-27T12:31:00Z</dcterms:created>
  <dcterms:modified xsi:type="dcterms:W3CDTF">2022-01-28T19:06:00Z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